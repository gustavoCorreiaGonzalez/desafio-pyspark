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513"/>
        <w:gridCol w:w="1099"/>
      </w:tblGrid>
      <w:tr w:rsidR="005854DB" w:rsidRPr="005E69E8" w14:paraId="59E88E03" w14:textId="77777777" w:rsidTr="005E69E8">
        <w:trPr>
          <w:trHeight w:val="1152"/>
        </w:trPr>
        <w:tc>
          <w:tcPr>
            <w:tcW w:w="9746" w:type="dxa"/>
            <w:gridSpan w:val="3"/>
            <w:vAlign w:val="center"/>
          </w:tcPr>
          <w:p w14:paraId="16FBEE10" w14:textId="24DB7740" w:rsidR="005854DB" w:rsidRPr="005E69E8" w:rsidRDefault="00F46D48" w:rsidP="005854DB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"/>
                <w:tag w:val=""/>
                <w:id w:val="2016188051"/>
                <w:placeholder>
                  <w:docPart w:val="E56B8B7D551A4F898E178A5860F03B3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6A1739">
                  <w:rPr>
                    <w:noProof/>
                    <w:lang w:val="pt-BR"/>
                  </w:rPr>
                  <w:t>TESTE DE CONHECIMENTO</w:t>
                </w:r>
                <w:r w:rsidR="00DC17C8">
                  <w:rPr>
                    <w:noProof/>
                    <w:lang w:val="pt-BR"/>
                  </w:rPr>
                  <w:t xml:space="preserve"> E LÓGICA</w:t>
                </w:r>
              </w:sdtContent>
            </w:sdt>
          </w:p>
        </w:tc>
      </w:tr>
      <w:tr w:rsidR="005854DB" w:rsidRPr="005E69E8" w14:paraId="2669C2D7" w14:textId="77777777" w:rsidTr="005E69E8">
        <w:trPr>
          <w:trHeight w:val="144"/>
        </w:trPr>
        <w:tc>
          <w:tcPr>
            <w:tcW w:w="1134" w:type="dxa"/>
            <w:shd w:val="clear" w:color="auto" w:fill="auto"/>
          </w:tcPr>
          <w:p w14:paraId="499CFDC1" w14:textId="77777777" w:rsidR="005854DB" w:rsidRPr="005E69E8" w:rsidRDefault="005854DB" w:rsidP="00794847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7513" w:type="dxa"/>
            <w:shd w:val="clear" w:color="auto" w:fill="F0CDA1" w:themeFill="accent1"/>
            <w:vAlign w:val="center"/>
          </w:tcPr>
          <w:p w14:paraId="26BFA7D6" w14:textId="77777777" w:rsidR="005854DB" w:rsidRPr="005E69E8" w:rsidRDefault="005854DB" w:rsidP="00794847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1099" w:type="dxa"/>
            <w:shd w:val="clear" w:color="auto" w:fill="auto"/>
          </w:tcPr>
          <w:p w14:paraId="2196849A" w14:textId="77777777" w:rsidR="005854DB" w:rsidRPr="005E69E8" w:rsidRDefault="005854DB" w:rsidP="00794847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</w:tr>
      <w:tr w:rsidR="005854DB" w:rsidRPr="005E69E8" w14:paraId="250663D9" w14:textId="77777777" w:rsidTr="005E69E8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p w14:paraId="4264831A" w14:textId="31468E83" w:rsidR="005854DB" w:rsidRPr="005E69E8" w:rsidRDefault="005854DB" w:rsidP="005854DB">
            <w:pPr>
              <w:pStyle w:val="Subttulo"/>
              <w:rPr>
                <w:noProof/>
                <w:lang w:val="pt-BR"/>
              </w:rPr>
            </w:pPr>
          </w:p>
        </w:tc>
      </w:tr>
    </w:tbl>
    <w:p w14:paraId="013148CA" w14:textId="2A46D8AF" w:rsidR="00BD0C60" w:rsidRPr="006A1739" w:rsidRDefault="006A1739" w:rsidP="005854DB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1 </w:t>
      </w:r>
      <w:r w:rsidR="00DC17C8">
        <w:rPr>
          <w:noProof/>
          <w:sz w:val="24"/>
          <w:szCs w:val="22"/>
          <w:lang w:val="pt-BR"/>
        </w:rPr>
        <w:t>Spark pode ser executado utilizando algumas linguagens, dentre elas o Python. Por que você escolheria iniciar um projeto em Python e não outra linguagem?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5C90708C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8321376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AC20F66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61D5A7BA" w14:textId="1CB5C138" w:rsidR="006A1739" w:rsidRPr="006A1739" w:rsidRDefault="00DC17C8" w:rsidP="006A1739">
            <w:pPr>
              <w:pStyle w:val="Numerada2"/>
              <w:rPr>
                <w:noProof/>
                <w:sz w:val="18"/>
                <w:szCs w:val="16"/>
                <w:lang w:val="pt-BR"/>
              </w:rPr>
            </w:pPr>
            <w:r>
              <w:rPr>
                <w:sz w:val="18"/>
                <w:szCs w:val="16"/>
              </w:rPr>
              <w:t>Linguagem muito mais rápida para execução.</w:t>
            </w:r>
          </w:p>
        </w:tc>
      </w:tr>
      <w:tr w:rsidR="006A1739" w:rsidRPr="006A1739" w14:paraId="3846FA80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36140197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C3A8CDE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D3AEA9A" w14:textId="55E69F03" w:rsidR="006A1739" w:rsidRPr="006A1739" w:rsidRDefault="00DC17C8" w:rsidP="006A1739">
            <w:pPr>
              <w:pStyle w:val="Numerada2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t>Spark foi otimizado especialmente para o Python.</w:t>
            </w:r>
          </w:p>
        </w:tc>
      </w:tr>
      <w:tr w:rsidR="006A1739" w:rsidRPr="006A1739" w14:paraId="4130BF86" w14:textId="77777777" w:rsidTr="00545275">
        <w:tc>
          <w:tcPr>
            <w:tcW w:w="450" w:type="dxa"/>
          </w:tcPr>
          <w:p w14:paraId="1604D133" w14:textId="6AC8C6A7" w:rsidR="006A1739" w:rsidRPr="006A1739" w:rsidRDefault="009F5416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rFonts w:ascii="Wingdings 2" w:hAnsi="Wingdings 2"/>
                <w:noProof/>
                <w:sz w:val="18"/>
                <w:szCs w:val="16"/>
                <w:lang w:val="pt-BR"/>
              </w:rPr>
              <w:t>P</w:t>
            </w:r>
          </w:p>
        </w:tc>
        <w:tc>
          <w:tcPr>
            <w:tcW w:w="9331" w:type="dxa"/>
          </w:tcPr>
          <w:p w14:paraId="51DA5D0E" w14:textId="3384970C" w:rsidR="006A1739" w:rsidRPr="006A1739" w:rsidRDefault="00DC17C8" w:rsidP="006A1739">
            <w:pPr>
              <w:pStyle w:val="Numerada2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t>Linguagem com curva de aprendizado menor, mais simples de escrever e de fácil manutenção.</w:t>
            </w:r>
          </w:p>
        </w:tc>
      </w:tr>
      <w:tr w:rsidR="006A1739" w:rsidRPr="006A1739" w14:paraId="4D9818F6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43358584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6303E91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03DCEDB6" w14:textId="4F8D00CE" w:rsidR="006A1739" w:rsidRPr="006A1739" w:rsidRDefault="00DC17C8" w:rsidP="006A1739">
            <w:pPr>
              <w:pStyle w:val="Numerada2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t>Única linguagem que não precisa pagar licença de uso.</w:t>
            </w:r>
          </w:p>
        </w:tc>
      </w:tr>
    </w:tbl>
    <w:p w14:paraId="3B5E273B" w14:textId="58B9934C" w:rsidR="00685B4E" w:rsidRPr="006A1739" w:rsidRDefault="006A1739" w:rsidP="00685B4E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2 </w:t>
      </w:r>
      <w:r w:rsidR="001F684A" w:rsidRPr="001F684A">
        <w:rPr>
          <w:noProof/>
          <w:sz w:val="24"/>
          <w:szCs w:val="22"/>
        </w:rPr>
        <w:t>Era uma vez a história de quatro homens: João, José, Jacinto e Joel. Os quatro eram construtores de barcos e em quatro dias conseguiam construir quatro embarcações. Quanto tempo demoraria um dos quatro homens para construir um único barco?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38A7568B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75211996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613E2A5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63EA901B" w14:textId="60B3EB8E" w:rsidR="006A1739" w:rsidRPr="006A1739" w:rsidRDefault="001F684A" w:rsidP="001A104F">
            <w:pPr>
              <w:pStyle w:val="Numerada2"/>
              <w:numPr>
                <w:ilvl w:val="1"/>
                <w:numId w:val="9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 dia.</w:t>
            </w:r>
          </w:p>
        </w:tc>
      </w:tr>
      <w:tr w:rsidR="006A1739" w:rsidRPr="006A1739" w14:paraId="3B0A80DB" w14:textId="77777777" w:rsidTr="00545275">
        <w:tc>
          <w:tcPr>
            <w:tcW w:w="450" w:type="dxa"/>
          </w:tcPr>
          <w:p w14:paraId="06AFDA35" w14:textId="40EB727E" w:rsidR="006A1739" w:rsidRPr="006A1739" w:rsidRDefault="009F5416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2352D037" w14:textId="1140095D" w:rsidR="006A1739" w:rsidRPr="006A1739" w:rsidRDefault="001F684A" w:rsidP="006A1739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4 dias.</w:t>
            </w:r>
          </w:p>
        </w:tc>
      </w:tr>
      <w:tr w:rsidR="006A1739" w:rsidRPr="006A1739" w14:paraId="4791A943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21112682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CFE3836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FBF439C" w14:textId="35F84A1D" w:rsidR="006A1739" w:rsidRPr="006A1739" w:rsidRDefault="001F684A" w:rsidP="006A1739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 dias.</w:t>
            </w:r>
          </w:p>
        </w:tc>
      </w:tr>
      <w:tr w:rsidR="006A1739" w:rsidRPr="006A1739" w14:paraId="1E2BBB70" w14:textId="77777777" w:rsidTr="006A1739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97641288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A175744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C7BA312" w14:textId="71609E52" w:rsidR="006A1739" w:rsidRPr="006A1739" w:rsidRDefault="001F684A" w:rsidP="006A1739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 dia e meio.</w:t>
            </w:r>
          </w:p>
        </w:tc>
      </w:tr>
    </w:tbl>
    <w:p w14:paraId="53B1AAC6" w14:textId="6478E25D" w:rsidR="006A1739" w:rsidRPr="006A1739" w:rsidRDefault="006A1739" w:rsidP="00F8102A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3 </w:t>
      </w:r>
      <w:r w:rsidR="00F8102A" w:rsidRPr="00F8102A">
        <w:rPr>
          <w:noProof/>
          <w:sz w:val="24"/>
          <w:szCs w:val="22"/>
          <w:lang w:val="pt-BR"/>
        </w:rPr>
        <w:t xml:space="preserve">Sendo a e b variáveis inteiras em um programa, a expressão lógica                          </w:t>
      </w:r>
      <w:r w:rsidR="00F8102A" w:rsidRPr="00F8102A">
        <w:rPr>
          <w:noProof/>
          <w:color w:val="00B050"/>
          <w:sz w:val="24"/>
          <w:szCs w:val="22"/>
          <w:lang w:val="pt-BR"/>
        </w:rPr>
        <w:t>NÃO ((a &gt; b) OU (a = b))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79D48983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76496599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1F15DB9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03A55C5A" w14:textId="5B3187E8" w:rsidR="006A1739" w:rsidRPr="006A1739" w:rsidRDefault="00F8102A" w:rsidP="001A104F">
            <w:pPr>
              <w:pStyle w:val="Numerada2"/>
              <w:numPr>
                <w:ilvl w:val="1"/>
                <w:numId w:val="10"/>
              </w:numPr>
              <w:rPr>
                <w:sz w:val="18"/>
                <w:szCs w:val="16"/>
              </w:rPr>
            </w:pPr>
            <w:r w:rsidRPr="00F8102A">
              <w:rPr>
                <w:sz w:val="18"/>
                <w:szCs w:val="16"/>
              </w:rPr>
              <w:t>(a &lt;= b);</w:t>
            </w:r>
          </w:p>
        </w:tc>
      </w:tr>
      <w:tr w:rsidR="006A1739" w:rsidRPr="006A1739" w14:paraId="646385D7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201764881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9AC55DB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1366A8B9" w14:textId="744CB58C" w:rsidR="006A1739" w:rsidRPr="006A1739" w:rsidRDefault="00F8102A" w:rsidP="00545275">
            <w:pPr>
              <w:pStyle w:val="Numerada2"/>
              <w:rPr>
                <w:sz w:val="18"/>
                <w:szCs w:val="16"/>
              </w:rPr>
            </w:pPr>
            <w:r w:rsidRPr="00F8102A">
              <w:rPr>
                <w:sz w:val="18"/>
                <w:szCs w:val="16"/>
              </w:rPr>
              <w:t>(a &gt;= b);</w:t>
            </w:r>
          </w:p>
        </w:tc>
      </w:tr>
      <w:tr w:rsidR="006A1739" w:rsidRPr="006A1739" w14:paraId="52C7F973" w14:textId="77777777" w:rsidTr="00545275">
        <w:tc>
          <w:tcPr>
            <w:tcW w:w="450" w:type="dxa"/>
          </w:tcPr>
          <w:p w14:paraId="591271A1" w14:textId="794CBA14" w:rsidR="006A1739" w:rsidRPr="006A1739" w:rsidRDefault="009C4191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339E163D" w14:textId="50B5BB44" w:rsidR="006A1739" w:rsidRPr="006A1739" w:rsidRDefault="00F8102A" w:rsidP="00545275">
            <w:pPr>
              <w:pStyle w:val="Numerada2"/>
              <w:rPr>
                <w:sz w:val="18"/>
                <w:szCs w:val="16"/>
              </w:rPr>
            </w:pPr>
            <w:r w:rsidRPr="00F8102A">
              <w:rPr>
                <w:sz w:val="18"/>
                <w:szCs w:val="16"/>
              </w:rPr>
              <w:t>(a &lt; b);</w:t>
            </w:r>
          </w:p>
        </w:tc>
      </w:tr>
      <w:tr w:rsidR="006A1739" w:rsidRPr="006A1739" w14:paraId="74D280B4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3415231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CB9A211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88B5897" w14:textId="6951EC6F" w:rsidR="006A1739" w:rsidRPr="006A1739" w:rsidRDefault="00F8102A" w:rsidP="00545275">
            <w:pPr>
              <w:pStyle w:val="Numerada2"/>
              <w:rPr>
                <w:sz w:val="18"/>
                <w:szCs w:val="16"/>
              </w:rPr>
            </w:pPr>
            <w:r w:rsidRPr="00F8102A">
              <w:rPr>
                <w:sz w:val="18"/>
                <w:szCs w:val="16"/>
              </w:rPr>
              <w:t>(a &gt; b);</w:t>
            </w:r>
          </w:p>
        </w:tc>
      </w:tr>
    </w:tbl>
    <w:p w14:paraId="514D4BE9" w14:textId="25ADCA3D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4 </w:t>
      </w:r>
      <w:r w:rsidR="001F684A" w:rsidRPr="001F684A">
        <w:rPr>
          <w:noProof/>
          <w:sz w:val="24"/>
          <w:szCs w:val="22"/>
          <w:lang w:val="pt-BR"/>
        </w:rPr>
        <w:t>Há um grave problema com o relógio da torre da aldeia: por um motivo ainda não compreendido pela população, o relógio para um minuto a cada dez minutos. Consegue adivinhar quanto tempo demora o ponteiro dos minutos a dar uma volta completa ao relógio?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58721788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719214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D660B81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6ED40FE1" w14:textId="03FB19A0" w:rsidR="006A1739" w:rsidRPr="006A1739" w:rsidRDefault="001F684A" w:rsidP="001A104F">
            <w:pPr>
              <w:pStyle w:val="Numerada2"/>
              <w:numPr>
                <w:ilvl w:val="1"/>
                <w:numId w:val="11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50 minutos.</w:t>
            </w:r>
          </w:p>
        </w:tc>
      </w:tr>
      <w:tr w:rsidR="006A1739" w:rsidRPr="006A1739" w14:paraId="1C6235CB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32644520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BFDB2B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EBE0F6A" w14:textId="529B2024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55 minutos.</w:t>
            </w:r>
          </w:p>
        </w:tc>
      </w:tr>
      <w:tr w:rsidR="006A1739" w:rsidRPr="006A1739" w14:paraId="6713A1D9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27261851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EB66FE1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7EF015A" w14:textId="6D2BC00F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60 minutos.</w:t>
            </w:r>
          </w:p>
        </w:tc>
      </w:tr>
      <w:tr w:rsidR="006A1739" w:rsidRPr="006A1739" w14:paraId="1963D580" w14:textId="77777777" w:rsidTr="00545275">
        <w:trPr>
          <w:trHeight w:val="330"/>
        </w:trPr>
        <w:tc>
          <w:tcPr>
            <w:tcW w:w="450" w:type="dxa"/>
          </w:tcPr>
          <w:p w14:paraId="7734FEF6" w14:textId="656768F8" w:rsidR="006A1739" w:rsidRPr="006A1739" w:rsidRDefault="00546BCC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47260A3E" w14:textId="12571D60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65 minutos.</w:t>
            </w:r>
          </w:p>
        </w:tc>
      </w:tr>
    </w:tbl>
    <w:p w14:paraId="5CC22BB2" w14:textId="745D6F8B" w:rsidR="00F8102A" w:rsidRDefault="006A1739" w:rsidP="00F8102A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lastRenderedPageBreak/>
        <w:t xml:space="preserve">5 </w:t>
      </w:r>
      <w:r w:rsidR="00F8102A" w:rsidRPr="00F8102A">
        <w:rPr>
          <w:noProof/>
          <w:sz w:val="24"/>
          <w:szCs w:val="22"/>
          <w:lang w:val="pt-BR"/>
        </w:rPr>
        <w:t xml:space="preserve">Considere o código fonte Python abaixo. </w:t>
      </w:r>
    </w:p>
    <w:p w14:paraId="3F8D28AC" w14:textId="3E8068CA" w:rsidR="00F8102A" w:rsidRPr="00F8102A" w:rsidRDefault="00F8102A" w:rsidP="00F8102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F40D876" wp14:editId="214C6435">
            <wp:extent cx="2019582" cy="1571844"/>
            <wp:effectExtent l="0" t="0" r="0" b="9525"/>
            <wp:docPr id="4" name="Imagem 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ao-68086-trt---3ª-região-(mg)-2015-fcc-cargo-40293-especialidade-30584-img_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B034" w14:textId="1CC8B28D" w:rsidR="006A1739" w:rsidRPr="006A1739" w:rsidRDefault="00F8102A" w:rsidP="00F8102A">
      <w:pPr>
        <w:pStyle w:val="Ttulo1"/>
        <w:rPr>
          <w:noProof/>
          <w:sz w:val="24"/>
          <w:szCs w:val="22"/>
          <w:lang w:val="pt-BR"/>
        </w:rPr>
      </w:pPr>
      <w:r w:rsidRPr="00F8102A">
        <w:rPr>
          <w:noProof/>
          <w:sz w:val="24"/>
          <w:szCs w:val="22"/>
          <w:lang w:val="pt-BR"/>
        </w:rPr>
        <w:t>Para que seja exibido [0, 1, 1, 2, 3, 5, 8, 13, 21, 34, 55, 89] a lacuna ___I___ precisa ser preenchida corretamente com: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07CB5014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73721765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06D968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07349881" w14:textId="0A9CECA8" w:rsidR="006A1739" w:rsidRPr="00B16B3E" w:rsidRDefault="00B16B3E" w:rsidP="00B16B3E">
            <w:pPr>
              <w:pStyle w:val="Numerada2"/>
              <w:numPr>
                <w:ilvl w:val="1"/>
                <w:numId w:val="12"/>
              </w:numPr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 xml:space="preserve">resultado.add(a)  </w:t>
            </w:r>
            <w:r>
              <w:rPr>
                <w:sz w:val="18"/>
                <w:szCs w:val="16"/>
              </w:rPr>
              <w:br/>
            </w:r>
            <w:r w:rsidRPr="00B16B3E">
              <w:rPr>
                <w:sz w:val="18"/>
                <w:szCs w:val="16"/>
              </w:rPr>
              <w:t>a, b = b, a+b</w:t>
            </w:r>
          </w:p>
        </w:tc>
      </w:tr>
      <w:tr w:rsidR="006A1739" w:rsidRPr="006A1739" w14:paraId="36F0BE19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930313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DCBCB9F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E4F655F" w14:textId="5E672D99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 xml:space="preserve">resultado.insert(a) </w:t>
            </w:r>
            <w:r>
              <w:rPr>
                <w:sz w:val="18"/>
                <w:szCs w:val="16"/>
              </w:rPr>
              <w:br/>
            </w:r>
            <w:r w:rsidRPr="00B16B3E">
              <w:rPr>
                <w:sz w:val="18"/>
                <w:szCs w:val="16"/>
              </w:rPr>
              <w:t>a, b = b, a+b</w:t>
            </w:r>
          </w:p>
        </w:tc>
      </w:tr>
      <w:tr w:rsidR="006A1739" w:rsidRPr="006A1739" w14:paraId="347E2F41" w14:textId="77777777" w:rsidTr="00545275">
        <w:tc>
          <w:tcPr>
            <w:tcW w:w="450" w:type="dxa"/>
          </w:tcPr>
          <w:p w14:paraId="4CB99957" w14:textId="157B99A9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073C6F15" w14:textId="1988B515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>resultado.append(a)</w:t>
            </w:r>
            <w:r>
              <w:rPr>
                <w:sz w:val="18"/>
                <w:szCs w:val="16"/>
              </w:rPr>
              <w:br/>
            </w:r>
            <w:r w:rsidRPr="00B16B3E">
              <w:rPr>
                <w:sz w:val="18"/>
                <w:szCs w:val="16"/>
              </w:rPr>
              <w:t>a, b = b, a+b</w:t>
            </w:r>
          </w:p>
        </w:tc>
      </w:tr>
      <w:tr w:rsidR="006A1739" w:rsidRPr="006A1739" w14:paraId="17DF58A5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44142819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7E7940C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A277C7B" w14:textId="292C24C7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 xml:space="preserve">resultado.add(a)  </w:t>
            </w:r>
            <w:r>
              <w:rPr>
                <w:sz w:val="18"/>
                <w:szCs w:val="16"/>
              </w:rPr>
              <w:br/>
            </w:r>
            <w:r w:rsidRPr="00B16B3E">
              <w:rPr>
                <w:sz w:val="18"/>
                <w:szCs w:val="16"/>
              </w:rPr>
              <w:t>a, b = a, a+b</w:t>
            </w:r>
          </w:p>
        </w:tc>
      </w:tr>
    </w:tbl>
    <w:p w14:paraId="48F87F64" w14:textId="56E4C6CD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6 </w:t>
      </w:r>
      <w:r w:rsidR="001F684A" w:rsidRPr="001F684A">
        <w:rPr>
          <w:noProof/>
          <w:sz w:val="24"/>
          <w:szCs w:val="22"/>
          <w:lang w:val="pt-BR"/>
        </w:rPr>
        <w:t>No caminho de casa até o mercado, uma senhora conta 10 árvores a sua direita. Após as compras, ela volta para casa e conta 10 árvores a sua esquerda. Quantas árvores ela viu no total nesse dia?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704270F3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36094276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03BFD11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18683192" w14:textId="4C65CF36" w:rsidR="006A1739" w:rsidRPr="006A1739" w:rsidRDefault="001F684A" w:rsidP="001A104F">
            <w:pPr>
              <w:pStyle w:val="Numerada2"/>
              <w:numPr>
                <w:ilvl w:val="1"/>
                <w:numId w:val="1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20 árvores.</w:t>
            </w:r>
          </w:p>
        </w:tc>
      </w:tr>
      <w:tr w:rsidR="006A1739" w:rsidRPr="006A1739" w14:paraId="341E3552" w14:textId="77777777" w:rsidTr="00545275">
        <w:tc>
          <w:tcPr>
            <w:tcW w:w="450" w:type="dxa"/>
          </w:tcPr>
          <w:p w14:paraId="3FF40A5A" w14:textId="3B342991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103DF64A" w14:textId="2312F551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 árvores.</w:t>
            </w:r>
          </w:p>
        </w:tc>
      </w:tr>
      <w:tr w:rsidR="006A1739" w:rsidRPr="006A1739" w14:paraId="38B2187A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8921109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5F06CB9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7387B831" w14:textId="229BE130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15 árvores.</w:t>
            </w:r>
          </w:p>
        </w:tc>
      </w:tr>
      <w:tr w:rsidR="006A1739" w:rsidRPr="006A1739" w14:paraId="26A7FDD8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-189375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361D0B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7A90F8DC" w14:textId="35BCBD0D" w:rsidR="00B16B3E" w:rsidRPr="00B16B3E" w:rsidRDefault="001F684A" w:rsidP="00B16B3E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25 árvores.</w:t>
            </w:r>
          </w:p>
        </w:tc>
      </w:tr>
    </w:tbl>
    <w:p w14:paraId="2D27EB20" w14:textId="77777777" w:rsidR="00B16B3E" w:rsidRDefault="00B16B3E" w:rsidP="006A1739">
      <w:pPr>
        <w:pStyle w:val="Ttulo1"/>
        <w:rPr>
          <w:noProof/>
          <w:sz w:val="24"/>
          <w:szCs w:val="22"/>
          <w:lang w:val="pt-BR"/>
        </w:rPr>
      </w:pPr>
    </w:p>
    <w:p w14:paraId="4D8F00EC" w14:textId="77777777" w:rsidR="00B16B3E" w:rsidRDefault="00B16B3E">
      <w:pPr>
        <w:spacing w:before="0" w:after="160" w:line="259" w:lineRule="auto"/>
        <w:rPr>
          <w:rFonts w:asciiTheme="majorHAnsi" w:eastAsiaTheme="majorEastAsia" w:hAnsiTheme="majorHAnsi" w:cstheme="majorBidi"/>
          <w:b/>
          <w:noProof/>
          <w:color w:val="9EAA06"/>
          <w:lang w:val="pt-BR"/>
        </w:rPr>
      </w:pPr>
      <w:r>
        <w:rPr>
          <w:noProof/>
          <w:lang w:val="pt-BR"/>
        </w:rPr>
        <w:br w:type="page"/>
      </w:r>
    </w:p>
    <w:p w14:paraId="1F5F2E50" w14:textId="77777777" w:rsidR="00B16B3E" w:rsidRDefault="00B16B3E" w:rsidP="006A1739">
      <w:pPr>
        <w:pStyle w:val="Ttulo1"/>
        <w:rPr>
          <w:noProof/>
          <w:sz w:val="24"/>
          <w:szCs w:val="22"/>
          <w:lang w:val="pt-BR"/>
        </w:rPr>
      </w:pPr>
    </w:p>
    <w:p w14:paraId="140562FE" w14:textId="02234D75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7 </w:t>
      </w:r>
      <w:r w:rsidR="00B16B3E" w:rsidRPr="00B16B3E">
        <w:rPr>
          <w:noProof/>
          <w:sz w:val="24"/>
          <w:szCs w:val="22"/>
          <w:lang w:val="pt-BR"/>
        </w:rPr>
        <w:t>Considere o trecho do programa Python abaixo:</w:t>
      </w:r>
      <w:r w:rsidR="00B16B3E">
        <w:rPr>
          <w:noProof/>
          <w:sz w:val="24"/>
          <w:szCs w:val="22"/>
          <w:lang w:val="pt-BR"/>
        </w:rPr>
        <w:br/>
      </w:r>
      <w:r w:rsidR="00B16B3E">
        <w:rPr>
          <w:noProof/>
          <w:sz w:val="24"/>
          <w:szCs w:val="22"/>
          <w:lang w:val="pt-BR" w:eastAsia="pt-BR"/>
        </w:rPr>
        <w:drawing>
          <wp:inline distT="0" distB="0" distL="0" distR="0" wp14:anchorId="1A631A80" wp14:editId="4A778289">
            <wp:extent cx="1381318" cy="1381318"/>
            <wp:effectExtent l="0" t="0" r="9525" b="9525"/>
            <wp:docPr id="6" name="Imagem 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3E">
        <w:rPr>
          <w:noProof/>
          <w:sz w:val="24"/>
          <w:szCs w:val="22"/>
          <w:lang w:val="pt-BR"/>
        </w:rPr>
        <w:br/>
      </w:r>
      <w:r w:rsidR="00B16B3E" w:rsidRPr="00B16B3E">
        <w:rPr>
          <w:noProof/>
          <w:sz w:val="24"/>
          <w:szCs w:val="22"/>
          <w:lang w:val="pt-BR"/>
        </w:rPr>
        <w:t xml:space="preserve">O valor impresso ao executarmos o programa é:  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02D74EF4" w14:textId="77777777" w:rsidTr="00545275">
        <w:trPr>
          <w:trHeight w:val="297"/>
        </w:trPr>
        <w:tc>
          <w:tcPr>
            <w:tcW w:w="450" w:type="dxa"/>
          </w:tcPr>
          <w:p w14:paraId="2DB374D4" w14:textId="7EE1239A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5895B897" w14:textId="797B8450" w:rsidR="006A1739" w:rsidRPr="006A1739" w:rsidRDefault="00B16B3E" w:rsidP="001A104F">
            <w:pPr>
              <w:pStyle w:val="Numerada2"/>
              <w:numPr>
                <w:ilvl w:val="1"/>
                <w:numId w:val="1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5</w:t>
            </w:r>
          </w:p>
        </w:tc>
      </w:tr>
      <w:tr w:rsidR="006A1739" w:rsidRPr="006A1739" w14:paraId="78CB55F0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19453368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8FC8ECE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BFF361A" w14:textId="58E2D221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</w:t>
            </w:r>
          </w:p>
        </w:tc>
      </w:tr>
      <w:tr w:rsidR="006A1739" w:rsidRPr="006A1739" w14:paraId="1EFB6228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59316089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BACD7DE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0E226E8" w14:textId="697CCC0D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15</w:t>
            </w:r>
          </w:p>
        </w:tc>
      </w:tr>
      <w:tr w:rsidR="006A1739" w:rsidRPr="006A1739" w14:paraId="3875E53D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33434911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CF16423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439B50C1" w14:textId="249BA833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25</w:t>
            </w:r>
          </w:p>
        </w:tc>
      </w:tr>
    </w:tbl>
    <w:p w14:paraId="0248C62E" w14:textId="4D3AD816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8 </w:t>
      </w:r>
      <w:r w:rsidR="001F684A" w:rsidRPr="001F684A">
        <w:rPr>
          <w:noProof/>
          <w:sz w:val="24"/>
          <w:szCs w:val="22"/>
          <w:lang w:val="pt-BR"/>
        </w:rPr>
        <w:t>Se o amanhã de ontem era sexta-feira, que dia é o dia depois de amanhã de ontem?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371EE9BD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79094360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CE788CF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19784C97" w14:textId="3C0F5299" w:rsidR="006A1739" w:rsidRPr="006A1739" w:rsidRDefault="00EE6823" w:rsidP="001A104F">
            <w:pPr>
              <w:pStyle w:val="Numerada2"/>
              <w:numPr>
                <w:ilvl w:val="1"/>
                <w:numId w:val="1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Sexta feira.</w:t>
            </w:r>
          </w:p>
        </w:tc>
      </w:tr>
      <w:tr w:rsidR="006A1739" w:rsidRPr="006A1739" w14:paraId="055DC36C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50434974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7F9C9EF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04C49A3D" w14:textId="1A9496C4" w:rsidR="006A1739" w:rsidRPr="006A1739" w:rsidRDefault="00EE6823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Domingo</w:t>
            </w:r>
          </w:p>
        </w:tc>
      </w:tr>
      <w:tr w:rsidR="006A1739" w:rsidRPr="006A1739" w14:paraId="7A24831A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5784839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91EAE9E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91DDFEE" w14:textId="59F07407" w:rsidR="006A1739" w:rsidRPr="006A1739" w:rsidRDefault="00EE6823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Quinta</w:t>
            </w:r>
          </w:p>
        </w:tc>
      </w:tr>
      <w:tr w:rsidR="006A1739" w:rsidRPr="006A1739" w14:paraId="2A633C7E" w14:textId="77777777" w:rsidTr="00545275">
        <w:trPr>
          <w:trHeight w:val="330"/>
        </w:trPr>
        <w:tc>
          <w:tcPr>
            <w:tcW w:w="450" w:type="dxa"/>
          </w:tcPr>
          <w:p w14:paraId="65C66DE3" w14:textId="142CE07B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0872779B" w14:textId="1B200007" w:rsidR="006A1739" w:rsidRPr="006A1739" w:rsidRDefault="001F684A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Sábado</w:t>
            </w:r>
          </w:p>
        </w:tc>
      </w:tr>
    </w:tbl>
    <w:p w14:paraId="458EBBEB" w14:textId="3E03235F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9 </w:t>
      </w:r>
      <w:r w:rsidR="00B16B3E" w:rsidRPr="00B16B3E">
        <w:rPr>
          <w:noProof/>
          <w:sz w:val="24"/>
          <w:szCs w:val="22"/>
          <w:lang w:val="pt-BR"/>
        </w:rPr>
        <w:t xml:space="preserve">Considere p = FALSE e q = TRUE. Os resultados booleanos de </w:t>
      </w:r>
      <w:r w:rsidR="00B16B3E" w:rsidRPr="00B16B3E">
        <w:rPr>
          <w:noProof/>
          <w:color w:val="00B050"/>
          <w:sz w:val="24"/>
          <w:szCs w:val="22"/>
          <w:lang w:val="pt-BR"/>
        </w:rPr>
        <w:t>p AND q</w:t>
      </w:r>
      <w:r w:rsidR="00B16B3E" w:rsidRPr="00B16B3E">
        <w:rPr>
          <w:noProof/>
          <w:sz w:val="24"/>
          <w:szCs w:val="22"/>
          <w:lang w:val="pt-BR"/>
        </w:rPr>
        <w:t xml:space="preserve">, </w:t>
      </w:r>
      <w:r w:rsidR="00B16B3E" w:rsidRPr="00B16B3E">
        <w:rPr>
          <w:noProof/>
          <w:color w:val="00B050"/>
          <w:sz w:val="24"/>
          <w:szCs w:val="22"/>
          <w:lang w:val="pt-BR"/>
        </w:rPr>
        <w:t xml:space="preserve">p OR q </w:t>
      </w:r>
      <w:r w:rsidR="00B16B3E" w:rsidRPr="00B16B3E">
        <w:rPr>
          <w:noProof/>
          <w:sz w:val="24"/>
          <w:szCs w:val="22"/>
          <w:lang w:val="pt-BR"/>
        </w:rPr>
        <w:t xml:space="preserve">e </w:t>
      </w:r>
      <w:r w:rsidR="00B16B3E" w:rsidRPr="00B16B3E">
        <w:rPr>
          <w:noProof/>
          <w:color w:val="00B050"/>
          <w:sz w:val="24"/>
          <w:szCs w:val="22"/>
          <w:lang w:val="pt-BR"/>
        </w:rPr>
        <w:t>NOT p</w:t>
      </w:r>
      <w:r w:rsidR="00B16B3E" w:rsidRPr="00B16B3E">
        <w:rPr>
          <w:noProof/>
          <w:sz w:val="24"/>
          <w:szCs w:val="22"/>
          <w:lang w:val="pt-BR"/>
        </w:rPr>
        <w:t xml:space="preserve"> serão, respectivamente,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238F83E0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19948709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FCBEF5B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1DAA2664" w14:textId="5AFC1681" w:rsidR="006A1739" w:rsidRPr="006A1739" w:rsidRDefault="00B16B3E" w:rsidP="001A104F">
            <w:pPr>
              <w:pStyle w:val="Numerada2"/>
              <w:numPr>
                <w:ilvl w:val="1"/>
                <w:numId w:val="8"/>
              </w:numPr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>FALSE, TRUE e FALSE.</w:t>
            </w:r>
          </w:p>
        </w:tc>
      </w:tr>
      <w:tr w:rsidR="006A1739" w:rsidRPr="006A1739" w14:paraId="0633010D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14518227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3C2EF0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7858EAC2" w14:textId="4891D580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>TRUE, FALSE e FALSE.</w:t>
            </w:r>
          </w:p>
        </w:tc>
      </w:tr>
      <w:tr w:rsidR="006A1739" w:rsidRPr="006A1739" w14:paraId="1EEAE7C4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51889434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DBC0AD7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61F8C002" w14:textId="3A153043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>TRUE, TRUE e TRUE.</w:t>
            </w:r>
          </w:p>
        </w:tc>
      </w:tr>
      <w:tr w:rsidR="006A1739" w:rsidRPr="006A1739" w14:paraId="7F2D07AC" w14:textId="77777777" w:rsidTr="00545275">
        <w:trPr>
          <w:trHeight w:val="330"/>
        </w:trPr>
        <w:tc>
          <w:tcPr>
            <w:tcW w:w="450" w:type="dxa"/>
          </w:tcPr>
          <w:p w14:paraId="34CA1848" w14:textId="71745B11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48123FF9" w14:textId="0C01DEE1" w:rsidR="006A1739" w:rsidRPr="006A1739" w:rsidRDefault="00B16B3E" w:rsidP="00545275">
            <w:pPr>
              <w:pStyle w:val="Numerada2"/>
              <w:rPr>
                <w:sz w:val="18"/>
                <w:szCs w:val="16"/>
              </w:rPr>
            </w:pPr>
            <w:r w:rsidRPr="00B16B3E">
              <w:rPr>
                <w:sz w:val="18"/>
                <w:szCs w:val="16"/>
              </w:rPr>
              <w:t>FALSE, TRUE e TRUE.</w:t>
            </w:r>
          </w:p>
        </w:tc>
      </w:tr>
    </w:tbl>
    <w:p w14:paraId="411A347A" w14:textId="7AB496FD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10 </w:t>
      </w:r>
      <w:r w:rsidR="00B04608" w:rsidRPr="00B04608">
        <w:rPr>
          <w:noProof/>
          <w:sz w:val="24"/>
          <w:szCs w:val="22"/>
          <w:lang w:val="pt-BR"/>
        </w:rPr>
        <w:t>O preço do ouro no mercado interno permaneceu inalterado durante a última semana. O preço do ouro no mercado internacional subiu durante a última semana.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61FFBDA8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212372545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55BF0A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32C3525" w14:textId="7F6C9506" w:rsidR="006A1739" w:rsidRPr="00523FF9" w:rsidRDefault="00B04608" w:rsidP="001A104F">
            <w:pPr>
              <w:pStyle w:val="Numerada2"/>
              <w:numPr>
                <w:ilvl w:val="1"/>
                <w:numId w:val="16"/>
              </w:numPr>
              <w:rPr>
                <w:sz w:val="18"/>
                <w:szCs w:val="16"/>
              </w:rPr>
            </w:pPr>
            <w:r w:rsidRPr="00B04608">
              <w:rPr>
                <w:sz w:val="18"/>
                <w:szCs w:val="16"/>
              </w:rPr>
              <w:t>A sentença 1 é a causa e a sentença 2 é o seu efeito</w:t>
            </w:r>
          </w:p>
        </w:tc>
      </w:tr>
      <w:tr w:rsidR="006A1739" w:rsidRPr="006A1739" w14:paraId="6C6D7A44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16497837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B1BC17B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62DA514A" w14:textId="6E91F924" w:rsidR="006A1739" w:rsidRPr="006A1739" w:rsidRDefault="00B04608" w:rsidP="00545275">
            <w:pPr>
              <w:pStyle w:val="Numerada2"/>
              <w:rPr>
                <w:sz w:val="18"/>
                <w:szCs w:val="16"/>
              </w:rPr>
            </w:pPr>
            <w:r w:rsidRPr="00B04608">
              <w:rPr>
                <w:sz w:val="18"/>
                <w:szCs w:val="16"/>
              </w:rPr>
              <w:t>A sentença 2 é a causa e sentença 1 é o seu efeito</w:t>
            </w:r>
          </w:p>
        </w:tc>
      </w:tr>
      <w:tr w:rsidR="006A1739" w:rsidRPr="006A1739" w14:paraId="3999D557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188077555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EF8829B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EB7508B" w14:textId="144002C7" w:rsidR="006A1739" w:rsidRPr="006A1739" w:rsidRDefault="00B04608" w:rsidP="00545275">
            <w:pPr>
              <w:pStyle w:val="Numerada2"/>
              <w:rPr>
                <w:sz w:val="18"/>
                <w:szCs w:val="16"/>
              </w:rPr>
            </w:pPr>
            <w:r w:rsidRPr="00B04608">
              <w:rPr>
                <w:sz w:val="18"/>
                <w:szCs w:val="16"/>
              </w:rPr>
              <w:t>As sentenças 1 e 2 são causas independentes</w:t>
            </w:r>
          </w:p>
        </w:tc>
      </w:tr>
      <w:tr w:rsidR="006A1739" w:rsidRPr="006A1739" w14:paraId="70475187" w14:textId="77777777" w:rsidTr="00545275">
        <w:trPr>
          <w:trHeight w:val="330"/>
        </w:trPr>
        <w:tc>
          <w:tcPr>
            <w:tcW w:w="450" w:type="dxa"/>
          </w:tcPr>
          <w:p w14:paraId="5D9A3336" w14:textId="2041DBBC" w:rsidR="006A1739" w:rsidRPr="006A1739" w:rsidRDefault="0064139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7FAB78D4" w14:textId="3B831182" w:rsidR="006A1739" w:rsidRPr="006A1739" w:rsidRDefault="00B04608" w:rsidP="00545275">
            <w:pPr>
              <w:pStyle w:val="Numerada2"/>
              <w:rPr>
                <w:sz w:val="18"/>
                <w:szCs w:val="16"/>
              </w:rPr>
            </w:pPr>
            <w:r w:rsidRPr="00B04608">
              <w:rPr>
                <w:sz w:val="18"/>
                <w:szCs w:val="16"/>
              </w:rPr>
              <w:t>As sentenças 1 e 2 são efeitos de causas independentes</w:t>
            </w:r>
          </w:p>
        </w:tc>
      </w:tr>
    </w:tbl>
    <w:p w14:paraId="09FE6D92" w14:textId="77777777" w:rsidR="00B04608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lastRenderedPageBreak/>
        <w:t xml:space="preserve">11 </w:t>
      </w:r>
    </w:p>
    <w:p w14:paraId="6BAB4DD1" w14:textId="09C8787D" w:rsidR="006A1739" w:rsidRPr="006A1739" w:rsidRDefault="00B04608" w:rsidP="006A1739">
      <w:pPr>
        <w:pStyle w:val="Ttulo1"/>
        <w:rPr>
          <w:noProof/>
          <w:sz w:val="24"/>
          <w:szCs w:val="22"/>
          <w:lang w:val="pt-BR"/>
        </w:rPr>
      </w:pPr>
      <w:r>
        <w:rPr>
          <w:noProof/>
          <w:sz w:val="24"/>
          <w:szCs w:val="22"/>
          <w:lang w:val="pt-BR" w:eastAsia="pt-BR"/>
        </w:rPr>
        <w:drawing>
          <wp:inline distT="0" distB="0" distL="0" distR="0" wp14:anchorId="14A5621C" wp14:editId="54CD582F">
            <wp:extent cx="2000529" cy="981212"/>
            <wp:effectExtent l="0" t="0" r="0" b="9525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f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2"/>
          <w:lang w:val="pt-BR"/>
        </w:rPr>
        <w:br/>
      </w:r>
      <w:r w:rsidR="00772F60" w:rsidRPr="00772F60">
        <w:rPr>
          <w:noProof/>
          <w:sz w:val="24"/>
          <w:szCs w:val="22"/>
          <w:lang w:val="pt-BR"/>
        </w:rPr>
        <w:t>Assinale a opção que apresenta a sequência correta de números impressos no console de um interpretador Python durante a execução dos comandos acima.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3620754C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19712795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5D52DE8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7E4EF52B" w14:textId="2FE2E1CC" w:rsidR="006A1739" w:rsidRPr="00523FF9" w:rsidRDefault="00772F60" w:rsidP="004F3FF8">
            <w:pPr>
              <w:pStyle w:val="Numerada2"/>
              <w:rPr>
                <w:sz w:val="18"/>
                <w:szCs w:val="16"/>
              </w:rPr>
            </w:pPr>
            <w:r w:rsidRPr="004F3FF8">
              <w:rPr>
                <w:sz w:val="18"/>
                <w:szCs w:val="16"/>
              </w:rPr>
              <w:t>3, 3, 2, 3, 5, 8</w:t>
            </w:r>
          </w:p>
        </w:tc>
      </w:tr>
      <w:tr w:rsidR="006A1739" w:rsidRPr="006A1739" w14:paraId="3343A86A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13494486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640B60F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4B9521EF" w14:textId="3B72300F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3, 3, 6, 10, 17, 28</w:t>
            </w:r>
          </w:p>
        </w:tc>
      </w:tr>
      <w:tr w:rsidR="006A1739" w:rsidRPr="006A1739" w14:paraId="7B9573F2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13438966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5A0B523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4151D642" w14:textId="5D561C41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3,</w:t>
            </w:r>
            <w:r w:rsidRPr="00772F60">
              <w:rPr>
                <w:sz w:val="18"/>
                <w:szCs w:val="16"/>
              </w:rPr>
              <w:t xml:space="preserve"> 2, 4, 6</w:t>
            </w:r>
            <w:r>
              <w:rPr>
                <w:sz w:val="18"/>
                <w:szCs w:val="16"/>
              </w:rPr>
              <w:t>, 15</w:t>
            </w:r>
          </w:p>
        </w:tc>
      </w:tr>
      <w:tr w:rsidR="006A1739" w:rsidRPr="006A1739" w14:paraId="07CCE944" w14:textId="77777777" w:rsidTr="00545275">
        <w:trPr>
          <w:trHeight w:val="330"/>
        </w:trPr>
        <w:tc>
          <w:tcPr>
            <w:tcW w:w="450" w:type="dxa"/>
          </w:tcPr>
          <w:p w14:paraId="2F8E002E" w14:textId="1A9C7DE7" w:rsidR="006A1739" w:rsidRPr="006A1739" w:rsidRDefault="00707A50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75A9A286" w14:textId="070E5E6B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3, 6, 10, 17, 28</w:t>
            </w:r>
          </w:p>
        </w:tc>
      </w:tr>
    </w:tbl>
    <w:p w14:paraId="7EE12A87" w14:textId="6C67E030" w:rsidR="006A1739" w:rsidRPr="006A1739" w:rsidRDefault="006A1739" w:rsidP="006A1739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12 </w:t>
      </w:r>
      <w:r w:rsidR="00772F60" w:rsidRPr="00772F60">
        <w:rPr>
          <w:noProof/>
          <w:sz w:val="24"/>
          <w:szCs w:val="22"/>
          <w:lang w:val="pt-BR"/>
        </w:rPr>
        <w:t>A negação de “hoje é segunda-feira e amanhã não choverá” é</w:t>
      </w:r>
      <w:r w:rsidR="00772F60">
        <w:rPr>
          <w:noProof/>
          <w:sz w:val="24"/>
          <w:szCs w:val="22"/>
          <w:lang w:val="pt-BR"/>
        </w:rPr>
        <w:t>?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60E2BA95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12635950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F297A40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1543B0CF" w14:textId="48195CA3" w:rsidR="006A1739" w:rsidRPr="00523FF9" w:rsidRDefault="00772F60" w:rsidP="001A104F">
            <w:pPr>
              <w:pStyle w:val="Numerada2"/>
              <w:numPr>
                <w:ilvl w:val="1"/>
                <w:numId w:val="18"/>
              </w:numPr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hoje não é segunda-feira e amanhã não choverá</w:t>
            </w:r>
          </w:p>
        </w:tc>
      </w:tr>
      <w:tr w:rsidR="006A1739" w:rsidRPr="006A1739" w14:paraId="05378F72" w14:textId="77777777" w:rsidTr="00545275">
        <w:tc>
          <w:tcPr>
            <w:tcW w:w="450" w:type="dxa"/>
          </w:tcPr>
          <w:p w14:paraId="751CC79C" w14:textId="11C29ABC" w:rsidR="006A1739" w:rsidRPr="006A1739" w:rsidRDefault="00707A50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6C229192" w14:textId="0793E900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hoje não é segunda-feira ou amanhã choverá</w:t>
            </w:r>
          </w:p>
        </w:tc>
      </w:tr>
      <w:tr w:rsidR="006A1739" w:rsidRPr="006A1739" w14:paraId="1F88DFF3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366675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F86B034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2D227FAD" w14:textId="7C9D6A01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hoje não é segunda-feira então amanhã choverá</w:t>
            </w:r>
          </w:p>
        </w:tc>
      </w:tr>
      <w:tr w:rsidR="006A1739" w:rsidRPr="006A1739" w14:paraId="19BA91AE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139099106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104276C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77693246" w14:textId="139C409F" w:rsidR="006A1739" w:rsidRPr="006A1739" w:rsidRDefault="00772F60" w:rsidP="00545275">
            <w:pPr>
              <w:pStyle w:val="Numerada2"/>
              <w:rPr>
                <w:sz w:val="18"/>
                <w:szCs w:val="16"/>
              </w:rPr>
            </w:pPr>
            <w:r w:rsidRPr="00772F60">
              <w:rPr>
                <w:sz w:val="18"/>
                <w:szCs w:val="16"/>
              </w:rPr>
              <w:t>hoje é segunda-feira ou amanhã choverá</w:t>
            </w:r>
          </w:p>
        </w:tc>
      </w:tr>
    </w:tbl>
    <w:p w14:paraId="335C4CA0" w14:textId="3C5321E5" w:rsidR="00CC6D6D" w:rsidRPr="00CC6D6D" w:rsidRDefault="006A1739" w:rsidP="00CC6D6D">
      <w:pPr>
        <w:pStyle w:val="Ttulo1"/>
        <w:rPr>
          <w:noProof/>
          <w:sz w:val="24"/>
          <w:szCs w:val="22"/>
          <w:lang w:val="pt-BR"/>
        </w:rPr>
      </w:pPr>
      <w:r w:rsidRPr="006A1739">
        <w:rPr>
          <w:noProof/>
          <w:sz w:val="24"/>
          <w:szCs w:val="22"/>
          <w:lang w:val="pt-BR"/>
        </w:rPr>
        <w:t xml:space="preserve">13 </w:t>
      </w:r>
      <w:r w:rsidR="00CC6D6D" w:rsidRPr="00CC6D6D">
        <w:rPr>
          <w:noProof/>
          <w:sz w:val="24"/>
          <w:szCs w:val="22"/>
          <w:lang w:val="pt-BR"/>
        </w:rPr>
        <w:t>Dona Maria tem quatro filhos: Francisco, Paulo, Raimundo e Sebastião. A esse respeito, sabe-se que:</w:t>
      </w:r>
    </w:p>
    <w:p w14:paraId="76F458E2" w14:textId="77777777" w:rsidR="00CC6D6D" w:rsidRPr="00CC6D6D" w:rsidRDefault="00CC6D6D" w:rsidP="00CC6D6D">
      <w:pPr>
        <w:pStyle w:val="Ttulo1"/>
        <w:rPr>
          <w:noProof/>
          <w:color w:val="00B050"/>
          <w:sz w:val="22"/>
          <w:szCs w:val="20"/>
          <w:lang w:val="pt-BR"/>
        </w:rPr>
      </w:pPr>
      <w:r w:rsidRPr="00CC6D6D">
        <w:rPr>
          <w:noProof/>
          <w:color w:val="00B050"/>
          <w:sz w:val="22"/>
          <w:szCs w:val="20"/>
          <w:lang w:val="pt-BR"/>
        </w:rPr>
        <w:t>I. Sebastião é mais velho que Raimundo.</w:t>
      </w:r>
    </w:p>
    <w:p w14:paraId="1702D03D" w14:textId="77777777" w:rsidR="00CC6D6D" w:rsidRPr="00CC6D6D" w:rsidRDefault="00CC6D6D" w:rsidP="00CC6D6D">
      <w:pPr>
        <w:pStyle w:val="Ttulo1"/>
        <w:rPr>
          <w:noProof/>
          <w:color w:val="00B050"/>
          <w:sz w:val="22"/>
          <w:szCs w:val="20"/>
          <w:lang w:val="pt-BR"/>
        </w:rPr>
      </w:pPr>
      <w:r w:rsidRPr="00CC6D6D">
        <w:rPr>
          <w:noProof/>
          <w:color w:val="00B050"/>
          <w:sz w:val="22"/>
          <w:szCs w:val="20"/>
          <w:lang w:val="pt-BR"/>
        </w:rPr>
        <w:t>II. Francisco é mais novo que Paulo.</w:t>
      </w:r>
    </w:p>
    <w:p w14:paraId="0536A4B8" w14:textId="5C482688" w:rsidR="00CC6D6D" w:rsidRPr="00CC6D6D" w:rsidRDefault="00CC6D6D" w:rsidP="00CC6D6D">
      <w:pPr>
        <w:pStyle w:val="Ttulo1"/>
        <w:rPr>
          <w:noProof/>
          <w:color w:val="00B050"/>
          <w:sz w:val="22"/>
          <w:szCs w:val="20"/>
          <w:lang w:val="pt-BR"/>
        </w:rPr>
      </w:pPr>
      <w:r w:rsidRPr="00CC6D6D">
        <w:rPr>
          <w:noProof/>
          <w:color w:val="00B050"/>
          <w:sz w:val="22"/>
          <w:szCs w:val="20"/>
          <w:lang w:val="pt-BR"/>
        </w:rPr>
        <w:t>III. Paulo é mais velho que Raimundo.</w:t>
      </w:r>
    </w:p>
    <w:p w14:paraId="20EB793F" w14:textId="1C59CE7C" w:rsidR="006A1739" w:rsidRPr="006A1739" w:rsidRDefault="00CC6D6D" w:rsidP="00CC6D6D">
      <w:pPr>
        <w:pStyle w:val="Ttulo1"/>
        <w:rPr>
          <w:noProof/>
          <w:sz w:val="24"/>
          <w:szCs w:val="22"/>
          <w:lang w:val="pt-BR"/>
        </w:rPr>
      </w:pPr>
      <w:r w:rsidRPr="00CC6D6D">
        <w:rPr>
          <w:noProof/>
          <w:sz w:val="24"/>
          <w:szCs w:val="22"/>
          <w:lang w:val="pt-BR"/>
        </w:rPr>
        <w:t>Assim, é obrigatoriamente verdadeiro que: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A1739" w:rsidRPr="006A1739" w14:paraId="63A5F9D4" w14:textId="77777777" w:rsidTr="00545275">
        <w:trPr>
          <w:trHeight w:val="297"/>
        </w:trPr>
        <w:sdt>
          <w:sdtPr>
            <w:rPr>
              <w:noProof/>
              <w:sz w:val="18"/>
              <w:szCs w:val="16"/>
              <w:lang w:val="pt-BR"/>
            </w:rPr>
            <w:id w:val="-13912722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4973923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877B6A0" w14:textId="3FEB5D6B" w:rsidR="006A1739" w:rsidRPr="00523FF9" w:rsidRDefault="00CC6D6D" w:rsidP="004F3FF8">
            <w:pPr>
              <w:pStyle w:val="Numerada2"/>
              <w:rPr>
                <w:sz w:val="18"/>
                <w:szCs w:val="16"/>
              </w:rPr>
            </w:pPr>
            <w:r w:rsidRPr="004F3FF8">
              <w:rPr>
                <w:sz w:val="18"/>
                <w:szCs w:val="16"/>
              </w:rPr>
              <w:t>Raimundo não é o mais novo.</w:t>
            </w:r>
          </w:p>
        </w:tc>
      </w:tr>
      <w:tr w:rsidR="006A1739" w:rsidRPr="006A1739" w14:paraId="4A55D2DD" w14:textId="77777777" w:rsidTr="00545275">
        <w:tc>
          <w:tcPr>
            <w:tcW w:w="450" w:type="dxa"/>
          </w:tcPr>
          <w:p w14:paraId="716E34D2" w14:textId="4FC98F38" w:rsidR="006A1739" w:rsidRPr="006A1739" w:rsidRDefault="00EE664A" w:rsidP="00545275">
            <w:pPr>
              <w:pStyle w:val="Caixadeseleo"/>
              <w:rPr>
                <w:noProof/>
                <w:sz w:val="18"/>
                <w:szCs w:val="16"/>
                <w:lang w:val="pt-BR"/>
              </w:rPr>
            </w:pPr>
            <w:r>
              <w:rPr>
                <w:noProof/>
                <w:sz w:val="18"/>
                <w:szCs w:val="16"/>
                <w:lang w:val="pt-BR"/>
              </w:rPr>
              <w:sym w:font="Wingdings 2" w:char="F050"/>
            </w:r>
          </w:p>
        </w:tc>
        <w:tc>
          <w:tcPr>
            <w:tcW w:w="9331" w:type="dxa"/>
          </w:tcPr>
          <w:p w14:paraId="2BED5154" w14:textId="5DCE9134" w:rsidR="006A1739" w:rsidRPr="006A1739" w:rsidRDefault="00CC6D6D" w:rsidP="00545275">
            <w:pPr>
              <w:pStyle w:val="Numerada2"/>
              <w:rPr>
                <w:sz w:val="18"/>
                <w:szCs w:val="16"/>
              </w:rPr>
            </w:pPr>
            <w:r w:rsidRPr="00CC6D6D">
              <w:rPr>
                <w:sz w:val="18"/>
                <w:szCs w:val="16"/>
              </w:rPr>
              <w:t>Sebastião não é o mais novo.</w:t>
            </w:r>
          </w:p>
        </w:tc>
      </w:tr>
      <w:tr w:rsidR="006A1739" w:rsidRPr="006A1739" w14:paraId="470EC9FD" w14:textId="77777777" w:rsidTr="00545275">
        <w:sdt>
          <w:sdtPr>
            <w:rPr>
              <w:noProof/>
              <w:sz w:val="18"/>
              <w:szCs w:val="16"/>
              <w:lang w:val="pt-BR"/>
            </w:rPr>
            <w:id w:val="-54283751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874FD6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70E9FA2" w14:textId="4997C2BF" w:rsidR="006A1739" w:rsidRPr="006A1739" w:rsidRDefault="00CC6D6D" w:rsidP="00545275">
            <w:pPr>
              <w:pStyle w:val="Numerada2"/>
              <w:rPr>
                <w:sz w:val="18"/>
                <w:szCs w:val="16"/>
              </w:rPr>
            </w:pPr>
            <w:r w:rsidRPr="00CC6D6D">
              <w:rPr>
                <w:sz w:val="18"/>
                <w:szCs w:val="16"/>
              </w:rPr>
              <w:t>Francisco é o mais novo.</w:t>
            </w:r>
          </w:p>
        </w:tc>
      </w:tr>
      <w:tr w:rsidR="006A1739" w:rsidRPr="006A1739" w14:paraId="66FD8082" w14:textId="77777777" w:rsidTr="00545275">
        <w:trPr>
          <w:trHeight w:val="330"/>
        </w:trPr>
        <w:sdt>
          <w:sdtPr>
            <w:rPr>
              <w:noProof/>
              <w:sz w:val="18"/>
              <w:szCs w:val="16"/>
              <w:lang w:val="pt-BR"/>
            </w:rPr>
            <w:id w:val="-12251423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D67DB55" w14:textId="77777777" w:rsidR="006A1739" w:rsidRPr="006A1739" w:rsidRDefault="006A1739" w:rsidP="00545275">
                <w:pPr>
                  <w:pStyle w:val="Caixadeseleo"/>
                  <w:rPr>
                    <w:noProof/>
                    <w:sz w:val="18"/>
                    <w:szCs w:val="16"/>
                    <w:lang w:val="pt-BR"/>
                  </w:rPr>
                </w:pPr>
                <w:r w:rsidRPr="006A1739">
                  <w:rPr>
                    <w:rFonts w:ascii="Segoe UI Symbol" w:eastAsia="Segoe UI Symbol" w:hAnsi="Segoe UI Symbol" w:cs="Segoe UI Symbol"/>
                    <w:noProof/>
                    <w:sz w:val="18"/>
                    <w:szCs w:val="16"/>
                    <w:lang w:val="pt-BR" w:bidi="pt-B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34561F5A" w14:textId="72F7D349" w:rsidR="006A1739" w:rsidRPr="006A1739" w:rsidRDefault="00CC6D6D" w:rsidP="00545275">
            <w:pPr>
              <w:pStyle w:val="Numerada2"/>
              <w:rPr>
                <w:sz w:val="18"/>
                <w:szCs w:val="16"/>
              </w:rPr>
            </w:pPr>
            <w:r w:rsidRPr="00CC6D6D">
              <w:rPr>
                <w:sz w:val="18"/>
                <w:szCs w:val="16"/>
              </w:rPr>
              <w:t>Paulo é o mais velho.</w:t>
            </w:r>
          </w:p>
        </w:tc>
      </w:tr>
    </w:tbl>
    <w:p w14:paraId="78B65E6B" w14:textId="697BF920" w:rsidR="004F3FF8" w:rsidRPr="004F3FF8" w:rsidRDefault="004F3FF8" w:rsidP="004F3FF8">
      <w:pPr>
        <w:pStyle w:val="Ttulo1"/>
        <w:rPr>
          <w:noProof/>
          <w:sz w:val="24"/>
          <w:szCs w:val="22"/>
          <w:lang w:val="pt-BR"/>
        </w:rPr>
      </w:pPr>
      <w:r w:rsidRPr="004F3FF8">
        <w:rPr>
          <w:noProof/>
          <w:sz w:val="24"/>
          <w:szCs w:val="22"/>
          <w:lang w:val="pt-BR"/>
        </w:rPr>
        <w:t>14 Avaliar o seu conhecimento em Pyspark e boas práticas de programação.</w:t>
      </w:r>
    </w:p>
    <w:p w14:paraId="0751276F" w14:textId="77777777" w:rsidR="004F3FF8" w:rsidRPr="004F3FF8" w:rsidRDefault="004F3FF8" w:rsidP="004F3FF8">
      <w:pPr>
        <w:rPr>
          <w:rStyle w:val="nfaseSutil"/>
          <w:rFonts w:asciiTheme="minorHAnsi" w:hAnsiTheme="minorHAnsi" w:cstheme="minorHAnsi"/>
          <w:b w:val="0"/>
          <w:sz w:val="18"/>
          <w:szCs w:val="18"/>
        </w:rPr>
      </w:pPr>
      <w:r w:rsidRPr="004F3FF8">
        <w:rPr>
          <w:rStyle w:val="nfaseSutil"/>
          <w:rFonts w:asciiTheme="minorHAnsi" w:hAnsiTheme="minorHAnsi" w:cstheme="minorHAnsi"/>
          <w:b w:val="0"/>
          <w:sz w:val="18"/>
          <w:szCs w:val="18"/>
        </w:rPr>
        <w:t>Carregue a base abaixo, aplique os casos e grave a saída em um arquivo .parquet.</w:t>
      </w:r>
    </w:p>
    <w:p w14:paraId="12FC0A1F" w14:textId="77777777" w:rsidR="004F3FF8" w:rsidRDefault="004F3FF8" w:rsidP="004F3FF8">
      <w:pPr>
        <w:pStyle w:val="SemEspaamento"/>
        <w:rPr>
          <w:rFonts w:cstheme="minorHAnsi"/>
          <w:b/>
          <w:sz w:val="18"/>
          <w:szCs w:val="18"/>
          <w:lang w:val="pt-BR"/>
        </w:rPr>
      </w:pPr>
    </w:p>
    <w:p w14:paraId="4F628AD7" w14:textId="77777777" w:rsidR="004F3FF8" w:rsidRPr="004F3FF8" w:rsidRDefault="004F3FF8" w:rsidP="004F3FF8">
      <w:pPr>
        <w:pStyle w:val="SemEspaamento"/>
        <w:rPr>
          <w:rStyle w:val="nfaseSutil"/>
          <w:rFonts w:asciiTheme="minorHAnsi" w:hAnsiTheme="minorHAnsi" w:cstheme="minorHAnsi"/>
          <w:b w:val="0"/>
          <w:i/>
          <w:iCs/>
          <w:color w:val="auto"/>
          <w:sz w:val="18"/>
          <w:szCs w:val="18"/>
          <w:lang w:val="pt-BR"/>
        </w:rPr>
      </w:pPr>
      <w:r w:rsidRPr="004F3FF8">
        <w:rPr>
          <w:rFonts w:cstheme="minorHAnsi"/>
          <w:b/>
          <w:sz w:val="18"/>
          <w:szCs w:val="18"/>
          <w:lang w:val="pt-BR"/>
        </w:rPr>
        <w:lastRenderedPageBreak/>
        <w:t>Base:</w:t>
      </w:r>
    </w:p>
    <w:p w14:paraId="127538D1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001;José</w:t>
      </w:r>
      <w:proofErr w:type="gramEnd"/>
      <w:r w:rsidRPr="004F3FF8">
        <w:rPr>
          <w:rFonts w:cstheme="minorHAnsi"/>
          <w:sz w:val="18"/>
          <w:szCs w:val="18"/>
          <w:lang w:val="pt-BR"/>
        </w:rPr>
        <w:t>;Anápolis;São Paulo;01-09-1900</w:t>
      </w:r>
    </w:p>
    <w:p w14:paraId="3611742E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02;Igor</w:t>
      </w:r>
      <w:proofErr w:type="gramEnd"/>
      <w:r w:rsidRPr="004F3FF8">
        <w:rPr>
          <w:rFonts w:cstheme="minorHAnsi"/>
          <w:sz w:val="18"/>
          <w:szCs w:val="18"/>
          <w:lang w:val="pt-BR"/>
        </w:rPr>
        <w:t>;Anápolis;São Paulo;11-09-1977</w:t>
      </w:r>
    </w:p>
    <w:p w14:paraId="56A2E2C6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3;Leonardo</w:t>
      </w:r>
      <w:proofErr w:type="gramEnd"/>
      <w:r w:rsidRPr="004F3FF8">
        <w:rPr>
          <w:rFonts w:cstheme="minorHAnsi"/>
          <w:sz w:val="18"/>
          <w:szCs w:val="18"/>
          <w:lang w:val="pt-BR"/>
        </w:rPr>
        <w:t>;Anápolis;São Paulo;21-12-2000</w:t>
      </w:r>
    </w:p>
    <w:p w14:paraId="41E2AC82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04;Humberto</w:t>
      </w:r>
      <w:proofErr w:type="gramEnd"/>
      <w:r w:rsidRPr="004F3FF8">
        <w:rPr>
          <w:rFonts w:cstheme="minorHAnsi"/>
          <w:sz w:val="18"/>
          <w:szCs w:val="18"/>
          <w:lang w:val="pt-BR"/>
        </w:rPr>
        <w:t xml:space="preserve">;Pato </w:t>
      </w:r>
      <w:proofErr w:type="spellStart"/>
      <w:r w:rsidRPr="004F3FF8">
        <w:rPr>
          <w:rFonts w:cstheme="minorHAnsi"/>
          <w:sz w:val="18"/>
          <w:szCs w:val="18"/>
          <w:lang w:val="pt-BR"/>
        </w:rPr>
        <w:t>Branco;Rio</w:t>
      </w:r>
      <w:proofErr w:type="spellEnd"/>
      <w:r w:rsidRPr="004F3FF8">
        <w:rPr>
          <w:rFonts w:cstheme="minorHAnsi"/>
          <w:sz w:val="18"/>
          <w:szCs w:val="18"/>
          <w:lang w:val="pt-BR"/>
        </w:rPr>
        <w:t xml:space="preserve"> Grande do Sul;13-11-1964</w:t>
      </w:r>
    </w:p>
    <w:p w14:paraId="3000C441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005;Isaias</w:t>
      </w:r>
      <w:proofErr w:type="gramEnd"/>
      <w:r w:rsidRPr="004F3FF8">
        <w:rPr>
          <w:rFonts w:cstheme="minorHAnsi"/>
          <w:sz w:val="18"/>
          <w:szCs w:val="18"/>
          <w:lang w:val="pt-BR"/>
        </w:rPr>
        <w:t xml:space="preserve">;Pato </w:t>
      </w:r>
      <w:proofErr w:type="spellStart"/>
      <w:r w:rsidRPr="004F3FF8">
        <w:rPr>
          <w:rFonts w:cstheme="minorHAnsi"/>
          <w:sz w:val="18"/>
          <w:szCs w:val="18"/>
          <w:lang w:val="pt-BR"/>
        </w:rPr>
        <w:t>Branco;Rio</w:t>
      </w:r>
      <w:proofErr w:type="spellEnd"/>
      <w:r w:rsidRPr="004F3FF8">
        <w:rPr>
          <w:rFonts w:cstheme="minorHAnsi"/>
          <w:sz w:val="18"/>
          <w:szCs w:val="18"/>
          <w:lang w:val="pt-BR"/>
        </w:rPr>
        <w:t xml:space="preserve"> Grande do Sul;07-07-2002</w:t>
      </w:r>
    </w:p>
    <w:p w14:paraId="2875C0F7" w14:textId="77777777" w:rsid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gramStart"/>
      <w:r w:rsidRPr="004F3FF8">
        <w:rPr>
          <w:rFonts w:cstheme="minorHAnsi"/>
          <w:sz w:val="18"/>
          <w:szCs w:val="18"/>
          <w:lang w:val="pt-BR"/>
        </w:rPr>
        <w:t>6;Lucas</w:t>
      </w:r>
      <w:proofErr w:type="gramEnd"/>
      <w:r w:rsidRPr="004F3FF8">
        <w:rPr>
          <w:rFonts w:cstheme="minorHAnsi"/>
          <w:sz w:val="18"/>
          <w:szCs w:val="18"/>
          <w:lang w:val="pt-BR"/>
        </w:rPr>
        <w:t>;Taua;Ceará;05-09-1984</w:t>
      </w:r>
    </w:p>
    <w:p w14:paraId="6A1D091F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</w:p>
    <w:p w14:paraId="487884EB" w14:textId="77777777" w:rsid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  <w:proofErr w:type="spellStart"/>
      <w:r w:rsidRPr="004F3FF8">
        <w:rPr>
          <w:rFonts w:cstheme="minorHAnsi"/>
          <w:b/>
          <w:sz w:val="18"/>
          <w:szCs w:val="18"/>
          <w:lang w:val="pt-BR"/>
        </w:rPr>
        <w:t>Schema</w:t>
      </w:r>
      <w:proofErr w:type="spellEnd"/>
      <w:r w:rsidRPr="004F3FF8">
        <w:rPr>
          <w:rFonts w:cstheme="minorHAnsi"/>
          <w:b/>
          <w:sz w:val="18"/>
          <w:szCs w:val="18"/>
          <w:lang w:val="pt-BR"/>
        </w:rPr>
        <w:t xml:space="preserve"> da base:</w:t>
      </w:r>
      <w:r w:rsidRPr="004F3FF8">
        <w:rPr>
          <w:rFonts w:cstheme="minorHAnsi"/>
          <w:sz w:val="18"/>
          <w:szCs w:val="18"/>
          <w:lang w:val="pt-BR"/>
        </w:rPr>
        <w:t xml:space="preserve"> </w:t>
      </w:r>
      <w:proofErr w:type="spellStart"/>
      <w:r w:rsidRPr="004F3FF8">
        <w:rPr>
          <w:rFonts w:cstheme="minorHAnsi"/>
          <w:sz w:val="18"/>
          <w:szCs w:val="18"/>
          <w:lang w:val="pt-BR"/>
        </w:rPr>
        <w:t>cod_cliente</w:t>
      </w:r>
      <w:proofErr w:type="spellEnd"/>
      <w:r w:rsidRPr="004F3FF8">
        <w:rPr>
          <w:rFonts w:cstheme="minorHAnsi"/>
          <w:sz w:val="18"/>
          <w:szCs w:val="18"/>
          <w:lang w:val="pt-BR"/>
        </w:rPr>
        <w:t>, Nome, Município, Estado, data de nascimento.</w:t>
      </w:r>
    </w:p>
    <w:p w14:paraId="76F3DD80" w14:textId="77777777" w:rsidR="004F3FF8" w:rsidRPr="004F3FF8" w:rsidRDefault="004F3FF8" w:rsidP="004F3FF8">
      <w:pPr>
        <w:spacing w:line="240" w:lineRule="auto"/>
        <w:rPr>
          <w:rFonts w:cstheme="minorHAnsi"/>
          <w:sz w:val="18"/>
          <w:szCs w:val="18"/>
          <w:lang w:val="pt-BR"/>
        </w:rPr>
      </w:pPr>
    </w:p>
    <w:p w14:paraId="52900642" w14:textId="77777777" w:rsidR="004F3FF8" w:rsidRDefault="004F3FF8" w:rsidP="004F3FF8">
      <w:pPr>
        <w:rPr>
          <w:rFonts w:cstheme="minorHAnsi"/>
          <w:sz w:val="18"/>
          <w:szCs w:val="18"/>
          <w:lang w:val="pt-BR"/>
        </w:rPr>
      </w:pPr>
      <w:r w:rsidRPr="004F3FF8">
        <w:rPr>
          <w:rFonts w:cstheme="minorHAnsi"/>
          <w:b/>
          <w:sz w:val="18"/>
          <w:szCs w:val="18"/>
          <w:lang w:val="pt-BR"/>
        </w:rPr>
        <w:t xml:space="preserve">Caso 1 – </w:t>
      </w:r>
      <w:r w:rsidRPr="004F3FF8">
        <w:rPr>
          <w:rFonts w:cstheme="minorHAnsi"/>
          <w:sz w:val="18"/>
          <w:szCs w:val="18"/>
          <w:lang w:val="pt-BR"/>
        </w:rPr>
        <w:t>Adicionar 1 coluna com um contador sequencial por Município e ordenar por Estado.</w:t>
      </w:r>
    </w:p>
    <w:p w14:paraId="04855F48" w14:textId="77777777" w:rsidR="004F3FF8" w:rsidRPr="004F3FF8" w:rsidRDefault="004F3FF8" w:rsidP="004F3FF8">
      <w:pPr>
        <w:rPr>
          <w:rFonts w:cstheme="minorHAnsi"/>
          <w:sz w:val="18"/>
          <w:szCs w:val="18"/>
          <w:lang w:val="pt-BR"/>
        </w:rPr>
      </w:pPr>
    </w:p>
    <w:p w14:paraId="7A4CF87A" w14:textId="77777777" w:rsidR="004F3FF8" w:rsidRDefault="004F3FF8" w:rsidP="004F3FF8">
      <w:pPr>
        <w:rPr>
          <w:rFonts w:cstheme="minorHAnsi"/>
          <w:sz w:val="18"/>
          <w:szCs w:val="18"/>
          <w:lang w:val="pt-BR"/>
        </w:rPr>
      </w:pPr>
      <w:r w:rsidRPr="004F3FF8">
        <w:rPr>
          <w:rFonts w:cstheme="minorHAnsi"/>
          <w:b/>
          <w:sz w:val="18"/>
          <w:szCs w:val="18"/>
          <w:lang w:val="pt-BR"/>
        </w:rPr>
        <w:t>Caso 2 -</w:t>
      </w:r>
      <w:r w:rsidRPr="004F3FF8">
        <w:rPr>
          <w:rFonts w:cstheme="minorHAnsi"/>
          <w:sz w:val="18"/>
          <w:szCs w:val="18"/>
          <w:lang w:val="pt-BR"/>
        </w:rPr>
        <w:t xml:space="preserve"> Adicionar 1 coluna com a Idade em anos e na coluna </w:t>
      </w:r>
      <w:proofErr w:type="spellStart"/>
      <w:r w:rsidRPr="004F3FF8">
        <w:rPr>
          <w:rFonts w:cstheme="minorHAnsi"/>
          <w:sz w:val="18"/>
          <w:szCs w:val="18"/>
          <w:lang w:val="pt-BR"/>
        </w:rPr>
        <w:t>cod_cliente</w:t>
      </w:r>
      <w:proofErr w:type="spellEnd"/>
      <w:r w:rsidRPr="004F3FF8">
        <w:rPr>
          <w:rFonts w:cstheme="minorHAnsi"/>
          <w:sz w:val="18"/>
          <w:szCs w:val="18"/>
          <w:lang w:val="pt-BR"/>
        </w:rPr>
        <w:t xml:space="preserve"> formatar o campo com 3 posições a esquerda completando com “0”.</w:t>
      </w:r>
    </w:p>
    <w:p w14:paraId="51A374B7" w14:textId="77777777" w:rsidR="004F3FF8" w:rsidRDefault="004F3FF8" w:rsidP="004F3FF8">
      <w:pPr>
        <w:rPr>
          <w:rFonts w:cstheme="minorHAnsi"/>
          <w:b/>
          <w:sz w:val="18"/>
          <w:szCs w:val="18"/>
          <w:lang w:val="pt-BR"/>
        </w:rPr>
      </w:pPr>
    </w:p>
    <w:p w14:paraId="75E54CBD" w14:textId="77777777" w:rsidR="004F3FF8" w:rsidRPr="004F3FF8" w:rsidRDefault="004F3FF8" w:rsidP="004F3FF8">
      <w:pPr>
        <w:rPr>
          <w:rFonts w:cstheme="minorHAnsi"/>
          <w:sz w:val="18"/>
          <w:szCs w:val="18"/>
          <w:lang w:val="pt-BR"/>
        </w:rPr>
      </w:pPr>
      <w:r w:rsidRPr="004F3FF8">
        <w:rPr>
          <w:rFonts w:cstheme="minorHAnsi"/>
          <w:b/>
          <w:sz w:val="18"/>
          <w:szCs w:val="18"/>
          <w:lang w:val="pt-BR"/>
        </w:rPr>
        <w:t xml:space="preserve">Caso 3 - </w:t>
      </w:r>
      <w:r w:rsidRPr="004F3FF8">
        <w:rPr>
          <w:rFonts w:cstheme="minorHAnsi"/>
          <w:sz w:val="18"/>
          <w:szCs w:val="18"/>
          <w:lang w:val="pt-BR"/>
        </w:rPr>
        <w:t>Adicionar 1 coluna com a data de atualização, preenchendo com a data do dia da execução e retirar os caracteres especiais do campo Estado.</w:t>
      </w:r>
    </w:p>
    <w:p w14:paraId="56CC7A25" w14:textId="77777777" w:rsidR="004F3FF8" w:rsidRDefault="004F3FF8" w:rsidP="00CC6D6D">
      <w:pPr>
        <w:spacing w:before="0" w:after="160" w:line="259" w:lineRule="auto"/>
        <w:rPr>
          <w:rFonts w:asciiTheme="majorHAnsi" w:eastAsiaTheme="majorEastAsia" w:hAnsiTheme="majorHAnsi" w:cstheme="majorBidi"/>
          <w:b/>
          <w:noProof/>
          <w:color w:val="9EAA06"/>
          <w:lang w:val="pt-BR"/>
        </w:rPr>
      </w:pPr>
    </w:p>
    <w:p w14:paraId="7D76D459" w14:textId="77777777" w:rsidR="004F3FF8" w:rsidRDefault="004F3FF8" w:rsidP="00CC6D6D">
      <w:pPr>
        <w:spacing w:before="0" w:after="160" w:line="259" w:lineRule="auto"/>
        <w:rPr>
          <w:rFonts w:asciiTheme="majorHAnsi" w:eastAsiaTheme="majorEastAsia" w:hAnsiTheme="majorHAnsi" w:cstheme="majorBidi"/>
          <w:b/>
          <w:noProof/>
          <w:color w:val="9EAA06"/>
          <w:lang w:val="pt-BR"/>
        </w:rPr>
      </w:pPr>
    </w:p>
    <w:p w14:paraId="52BD64A6" w14:textId="77777777" w:rsidR="004F3FF8" w:rsidRDefault="004F3FF8" w:rsidP="00CC6D6D">
      <w:pPr>
        <w:spacing w:before="0" w:after="160" w:line="259" w:lineRule="auto"/>
        <w:rPr>
          <w:rFonts w:asciiTheme="majorHAnsi" w:eastAsiaTheme="majorEastAsia" w:hAnsiTheme="majorHAnsi" w:cstheme="majorBidi"/>
          <w:b/>
          <w:noProof/>
          <w:color w:val="9EAA06"/>
          <w:lang w:val="pt-BR"/>
        </w:rPr>
      </w:pPr>
    </w:p>
    <w:p w14:paraId="46CB1A22" w14:textId="77777777" w:rsidR="004F3FF8" w:rsidRPr="006A1739" w:rsidRDefault="004F3FF8" w:rsidP="00CC6D6D">
      <w:pPr>
        <w:spacing w:before="0" w:after="160" w:line="259" w:lineRule="auto"/>
        <w:rPr>
          <w:rFonts w:asciiTheme="majorHAnsi" w:eastAsiaTheme="majorEastAsia" w:hAnsiTheme="majorHAnsi" w:cstheme="majorBidi"/>
          <w:b/>
          <w:noProof/>
          <w:color w:val="9EAA06"/>
          <w:lang w:val="pt-BR"/>
        </w:rPr>
      </w:pPr>
    </w:p>
    <w:sectPr w:rsidR="004F3FF8" w:rsidRPr="006A1739" w:rsidSect="000C770E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DEA27" w14:textId="77777777" w:rsidR="00F46D48" w:rsidRDefault="00F46D48" w:rsidP="005A20E2">
      <w:pPr>
        <w:spacing w:after="0"/>
      </w:pPr>
      <w:r>
        <w:separator/>
      </w:r>
    </w:p>
    <w:p w14:paraId="3A9C88C6" w14:textId="77777777" w:rsidR="00F46D48" w:rsidRDefault="00F46D48"/>
    <w:p w14:paraId="2237ED06" w14:textId="77777777" w:rsidR="00F46D48" w:rsidRDefault="00F46D48" w:rsidP="009B4773"/>
    <w:p w14:paraId="568CB188" w14:textId="77777777" w:rsidR="00F46D48" w:rsidRDefault="00F46D48" w:rsidP="00513832"/>
  </w:endnote>
  <w:endnote w:type="continuationSeparator" w:id="0">
    <w:p w14:paraId="476AA66C" w14:textId="77777777" w:rsidR="00F46D48" w:rsidRDefault="00F46D48" w:rsidP="005A20E2">
      <w:pPr>
        <w:spacing w:after="0"/>
      </w:pPr>
      <w:r>
        <w:continuationSeparator/>
      </w:r>
    </w:p>
    <w:p w14:paraId="617F45FD" w14:textId="77777777" w:rsidR="00F46D48" w:rsidRDefault="00F46D48"/>
    <w:p w14:paraId="6AACE30F" w14:textId="77777777" w:rsidR="00F46D48" w:rsidRDefault="00F46D48" w:rsidP="009B4773"/>
    <w:p w14:paraId="058FA2B9" w14:textId="77777777" w:rsidR="00F46D48" w:rsidRDefault="00F46D4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37E92" w14:textId="77777777" w:rsidR="00B57756" w:rsidRPr="003639D2" w:rsidRDefault="00B57756" w:rsidP="003639D2">
    <w:pPr>
      <w:pStyle w:val="Rodap"/>
    </w:pPr>
    <w:r w:rsidRPr="003639D2">
      <w:rPr>
        <w:lang w:val="pt-BR" w:bidi="pt-BR"/>
      </w:rPr>
      <w:tab/>
    </w:r>
    <w:r w:rsidRPr="003639D2">
      <w:rPr>
        <w:lang w:val="pt-BR" w:bidi="pt-BR"/>
      </w:rPr>
      <w:fldChar w:fldCharType="begin"/>
    </w:r>
    <w:r w:rsidRPr="003639D2">
      <w:rPr>
        <w:lang w:val="pt-BR" w:bidi="pt-BR"/>
      </w:rPr>
      <w:instrText xml:space="preserve"> PAGE   \* MERGEFORMAT </w:instrText>
    </w:r>
    <w:r w:rsidRPr="003639D2">
      <w:rPr>
        <w:lang w:val="pt-BR" w:bidi="pt-BR"/>
      </w:rPr>
      <w:fldChar w:fldCharType="separate"/>
    </w:r>
    <w:r w:rsidR="004F3FF8">
      <w:rPr>
        <w:noProof/>
        <w:lang w:val="pt-BR" w:bidi="pt-BR"/>
      </w:rPr>
      <w:t>4</w:t>
    </w:r>
    <w:r w:rsidRPr="003639D2">
      <w:rPr>
        <w:lang w:val="pt-BR" w:bidi="pt-B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6F9E0" w14:textId="77777777" w:rsidR="005854DB" w:rsidRPr="00F8411A" w:rsidRDefault="005854DB" w:rsidP="005854DB">
    <w:pPr>
      <w:pStyle w:val="Rodap"/>
    </w:pPr>
    <w:r w:rsidRPr="00F8411A">
      <w:rPr>
        <w:lang w:val="pt-BR" w:bidi="pt-BR"/>
      </w:rPr>
      <w:tab/>
    </w:r>
    <w:r w:rsidRPr="00F8411A">
      <w:rPr>
        <w:lang w:val="pt-BR" w:bidi="pt-BR"/>
      </w:rPr>
      <w:fldChar w:fldCharType="begin"/>
    </w:r>
    <w:r w:rsidRPr="00F8411A">
      <w:rPr>
        <w:lang w:val="pt-BR" w:bidi="pt-BR"/>
      </w:rPr>
      <w:instrText xml:space="preserve"> PAGE   \* MERGEFORMAT </w:instrText>
    </w:r>
    <w:r w:rsidRPr="00F8411A">
      <w:rPr>
        <w:lang w:val="pt-BR" w:bidi="pt-BR"/>
      </w:rPr>
      <w:fldChar w:fldCharType="separate"/>
    </w:r>
    <w:r w:rsidR="004F3FF8">
      <w:rPr>
        <w:noProof/>
        <w:lang w:val="pt-BR" w:bidi="pt-BR"/>
      </w:rPr>
      <w:t>1</w:t>
    </w:r>
    <w:r w:rsidRPr="00F8411A"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1731D" w14:textId="77777777" w:rsidR="00F46D48" w:rsidRDefault="00F46D48" w:rsidP="005A20E2">
      <w:pPr>
        <w:spacing w:after="0"/>
      </w:pPr>
      <w:r>
        <w:separator/>
      </w:r>
    </w:p>
    <w:p w14:paraId="474A012B" w14:textId="77777777" w:rsidR="00F46D48" w:rsidRDefault="00F46D48"/>
    <w:p w14:paraId="7D1B9C18" w14:textId="77777777" w:rsidR="00F46D48" w:rsidRDefault="00F46D48" w:rsidP="009B4773"/>
    <w:p w14:paraId="27403DE1" w14:textId="77777777" w:rsidR="00F46D48" w:rsidRDefault="00F46D48" w:rsidP="00513832"/>
  </w:footnote>
  <w:footnote w:type="continuationSeparator" w:id="0">
    <w:p w14:paraId="2468E452" w14:textId="77777777" w:rsidR="00F46D48" w:rsidRDefault="00F46D48" w:rsidP="005A20E2">
      <w:pPr>
        <w:spacing w:after="0"/>
      </w:pPr>
      <w:r>
        <w:continuationSeparator/>
      </w:r>
    </w:p>
    <w:p w14:paraId="670BEB0A" w14:textId="77777777" w:rsidR="00F46D48" w:rsidRDefault="00F46D48"/>
    <w:p w14:paraId="4F44C2E3" w14:textId="77777777" w:rsidR="00F46D48" w:rsidRDefault="00F46D48" w:rsidP="009B4773"/>
    <w:p w14:paraId="1BF559A8" w14:textId="77777777" w:rsidR="00F46D48" w:rsidRDefault="00F46D48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4A208D" w14:textId="14B54078" w:rsidR="003639D2" w:rsidRPr="005E69E8" w:rsidRDefault="00F46D48" w:rsidP="003639D2">
    <w:pPr>
      <w:pStyle w:val="Cabealho1"/>
      <w:rPr>
        <w:noProof/>
        <w:lang w:val="pt-BR"/>
      </w:rPr>
    </w:pPr>
    <w:sdt>
      <w:sdtPr>
        <w:rPr>
          <w:noProof/>
          <w:lang w:val="pt-BR"/>
        </w:rPr>
        <w:alias w:val="Título"/>
        <w:tag w:val=""/>
        <w:id w:val="-611985797"/>
        <w:placeholder>
          <w:docPart w:val="10BA5B847D454248A1D317CBBAAF5E0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4F3FF8">
          <w:rPr>
            <w:noProof/>
            <w:lang w:val="pt-BR"/>
          </w:rPr>
          <w:t>TESTE DE CONHECIMENTO E LÓGICA</w:t>
        </w:r>
      </w:sdtContent>
    </w:sdt>
  </w:p>
  <w:p w14:paraId="14CFAF72" w14:textId="56C3F093" w:rsidR="005854DB" w:rsidRPr="005E69E8" w:rsidRDefault="00F46D48" w:rsidP="003D6AFD">
    <w:pPr>
      <w:pStyle w:val="Cabealho"/>
      <w:rPr>
        <w:noProof/>
        <w:lang w:val="pt-BR"/>
      </w:rPr>
    </w:pPr>
    <w:sdt>
      <w:sdtPr>
        <w:rPr>
          <w:noProof/>
          <w:lang w:val="pt-BR"/>
        </w:rPr>
        <w:alias w:val="Subtítulo"/>
        <w:tag w:val=""/>
        <w:id w:val="-2023313307"/>
        <w:placeholder>
          <w:docPart w:val="B49E222606584A8B96DA67327D2E272A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B04608">
          <w:rPr>
            <w:noProof/>
            <w:lang w:val="pt-BR"/>
          </w:rPr>
          <w:t>Everis</w:t>
        </w:r>
      </w:sdtContent>
    </w:sdt>
    <w:r w:rsidR="003D6AFD" w:rsidRPr="005E69E8">
      <w:rPr>
        <w:noProof/>
        <w:lang w:val="pt-BR" w:bidi="pt-BR"/>
      </w:rPr>
      <w:t xml:space="preserve"> </w:t>
    </w:r>
    <w:r w:rsidR="005854DB" w:rsidRPr="005E69E8">
      <w:rPr>
        <w:noProof/>
        <w:lang w:val="pt-BR" w:eastAsia="pt-BR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68FE1A5" wp14:editId="68D0523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Caixa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E5B5A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8FE1A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" fillcolor="#107082" stroked="f">
              <v:fill opacity="9766f"/>
              <v:textbox inset="20mm,8mm">
                <w:txbxContent>
                  <w:p w14:paraId="3A1E5B5A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C3B13" w14:textId="77777777" w:rsidR="005854DB" w:rsidRDefault="006A1739" w:rsidP="00A67285">
    <w:pPr>
      <w:pStyle w:val="Cabealho"/>
      <w:spacing w:after="0"/>
    </w:pPr>
    <w:r>
      <w:rPr>
        <w:noProof/>
        <w:lang w:val="pt-BR" w:eastAsia="pt-BR"/>
      </w:rPr>
      <w:drawing>
        <wp:anchor distT="0" distB="0" distL="114300" distR="114300" simplePos="0" relativeHeight="251699200" behindDoc="1" locked="0" layoutInCell="1" allowOverlap="1" wp14:anchorId="1AEE77E0" wp14:editId="49797DD4">
          <wp:simplePos x="0" y="0"/>
          <wp:positionH relativeFrom="column">
            <wp:posOffset>5829300</wp:posOffset>
          </wp:positionH>
          <wp:positionV relativeFrom="paragraph">
            <wp:posOffset>-276860</wp:posOffset>
          </wp:positionV>
          <wp:extent cx="600075" cy="599151"/>
          <wp:effectExtent l="0" t="0" r="0" b="0"/>
          <wp:wrapNone/>
          <wp:docPr id="2" name="Imagem 2" descr="Resultado de imagem para PYTHON LANGUA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PYTHON LANGUAG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5991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700224" behindDoc="1" locked="0" layoutInCell="1" allowOverlap="1" wp14:anchorId="54DD035C" wp14:editId="3DD6B5FE">
          <wp:simplePos x="0" y="0"/>
          <wp:positionH relativeFrom="margin">
            <wp:posOffset>-742950</wp:posOffset>
          </wp:positionH>
          <wp:positionV relativeFrom="paragraph">
            <wp:posOffset>-306705</wp:posOffset>
          </wp:positionV>
          <wp:extent cx="1274291" cy="628650"/>
          <wp:effectExtent l="0" t="0" r="2540" b="0"/>
          <wp:wrapNone/>
          <wp:docPr id="3" name="Imagem 3" descr="Resultado de imagem para LOGO EVER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m para LOGO EVER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4291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7E0C">
      <w:rPr>
        <w:noProof/>
        <w:lang w:val="pt-BR" w:eastAsia="pt-BR"/>
      </w:rPr>
      <w:drawing>
        <wp:anchor distT="0" distB="0" distL="114300" distR="114300" simplePos="0" relativeHeight="251698176" behindDoc="1" locked="0" layoutInCell="1" allowOverlap="1" wp14:anchorId="71109561" wp14:editId="243FAEB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m 5" descr="Grupo de pessoas em discussã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multilevel"/>
    <w:tmpl w:val="00E80A22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Numerada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739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104F"/>
    <w:rsid w:val="001A5429"/>
    <w:rsid w:val="001D1C22"/>
    <w:rsid w:val="001E11F1"/>
    <w:rsid w:val="001E1E58"/>
    <w:rsid w:val="001F684A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5B88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3EC8"/>
    <w:rsid w:val="004F3FF8"/>
    <w:rsid w:val="00513832"/>
    <w:rsid w:val="00523FF9"/>
    <w:rsid w:val="00526C37"/>
    <w:rsid w:val="00533047"/>
    <w:rsid w:val="00546BCC"/>
    <w:rsid w:val="00567626"/>
    <w:rsid w:val="00577B45"/>
    <w:rsid w:val="005854DB"/>
    <w:rsid w:val="005919AF"/>
    <w:rsid w:val="005A20E2"/>
    <w:rsid w:val="005B6A1A"/>
    <w:rsid w:val="005C7E0C"/>
    <w:rsid w:val="005D2146"/>
    <w:rsid w:val="005E69E8"/>
    <w:rsid w:val="005F6388"/>
    <w:rsid w:val="006329E1"/>
    <w:rsid w:val="00633E73"/>
    <w:rsid w:val="0064139A"/>
    <w:rsid w:val="00655308"/>
    <w:rsid w:val="00664450"/>
    <w:rsid w:val="00685B4E"/>
    <w:rsid w:val="006936EB"/>
    <w:rsid w:val="006A1739"/>
    <w:rsid w:val="006B048A"/>
    <w:rsid w:val="006B2383"/>
    <w:rsid w:val="006C4D5C"/>
    <w:rsid w:val="006C5BED"/>
    <w:rsid w:val="006D0144"/>
    <w:rsid w:val="006E3FC8"/>
    <w:rsid w:val="006F38DB"/>
    <w:rsid w:val="00707A50"/>
    <w:rsid w:val="007157EF"/>
    <w:rsid w:val="0073670F"/>
    <w:rsid w:val="00740FCE"/>
    <w:rsid w:val="00753E67"/>
    <w:rsid w:val="00772F60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C4191"/>
    <w:rsid w:val="009D2556"/>
    <w:rsid w:val="009F541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04608"/>
    <w:rsid w:val="00B12D81"/>
    <w:rsid w:val="00B16B3E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92EF3"/>
    <w:rsid w:val="00CA61D8"/>
    <w:rsid w:val="00CC6D6D"/>
    <w:rsid w:val="00CD15E0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17C8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E664A"/>
    <w:rsid w:val="00EE6823"/>
    <w:rsid w:val="00F11151"/>
    <w:rsid w:val="00F217D3"/>
    <w:rsid w:val="00F33F5E"/>
    <w:rsid w:val="00F46D48"/>
    <w:rsid w:val="00F60840"/>
    <w:rsid w:val="00F75B86"/>
    <w:rsid w:val="00F77933"/>
    <w:rsid w:val="00F8102A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560AA1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A1739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9EAA06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CabealhoChar">
    <w:name w:val="Cabeçalho Char"/>
    <w:basedOn w:val="Fontepargpadro"/>
    <w:link w:val="Cabealho"/>
    <w:uiPriority w:val="99"/>
    <w:rsid w:val="00A67285"/>
    <w:rPr>
      <w:rFonts w:cstheme="minorHAnsi"/>
      <w:i/>
      <w:color w:val="331D01"/>
      <w:sz w:val="24"/>
    </w:rPr>
  </w:style>
  <w:style w:type="paragraph" w:styleId="Rodap">
    <w:name w:val="footer"/>
    <w:basedOn w:val="Normal"/>
    <w:link w:val="Rodap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RodapChar">
    <w:name w:val="Rodapé Char"/>
    <w:basedOn w:val="Fontepargpadro"/>
    <w:link w:val="Rodap"/>
    <w:uiPriority w:val="99"/>
    <w:rsid w:val="005C7E0C"/>
    <w:rPr>
      <w:color w:val="595959" w:themeColor="text1" w:themeTint="A6"/>
      <w:sz w:val="18"/>
    </w:rPr>
  </w:style>
  <w:style w:type="character" w:styleId="TextodoEspaoReservado">
    <w:name w:val="Placeholder Text"/>
    <w:basedOn w:val="Fontepargpadro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har">
    <w:name w:val="Subtítulo Char"/>
    <w:basedOn w:val="Fontepargpadro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har">
    <w:name w:val="Título 1 Char"/>
    <w:basedOn w:val="Fontepargpadro"/>
    <w:link w:val="Ttulo1"/>
    <w:uiPriority w:val="9"/>
    <w:rsid w:val="006A1739"/>
    <w:rPr>
      <w:rFonts w:asciiTheme="majorHAnsi" w:eastAsiaTheme="majorEastAsia" w:hAnsiTheme="majorHAnsi" w:cstheme="majorBidi"/>
      <w:b/>
      <w:color w:val="9EAA06"/>
      <w:sz w:val="36"/>
      <w:szCs w:val="32"/>
    </w:rPr>
  </w:style>
  <w:style w:type="paragraph" w:customStyle="1" w:styleId="Padro">
    <w:name w:val="Padrã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grafoda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eSutil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e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eIntensa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elacomgrade">
    <w:name w:val="Table Grid"/>
    <w:basedOn w:val="Tabe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CabealhodoSumrio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Sumrio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Fontepargpadro"/>
    <w:uiPriority w:val="99"/>
    <w:semiHidden/>
    <w:rsid w:val="001E1E58"/>
    <w:rPr>
      <w:color w:val="000000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rio">
    <w:name w:val="annotation reference"/>
    <w:basedOn w:val="Fontepargpadro"/>
    <w:uiPriority w:val="99"/>
    <w:semiHidden/>
    <w:unhideWhenUsed/>
    <w:rsid w:val="007C136F"/>
    <w:rPr>
      <w:sz w:val="16"/>
      <w:szCs w:val="16"/>
    </w:rPr>
  </w:style>
  <w:style w:type="paragraph" w:styleId="SemEspaamento">
    <w:name w:val="No Spacing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Commarcadores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Numerada">
    <w:name w:val="List Number"/>
    <w:basedOn w:val="Normal"/>
    <w:uiPriority w:val="99"/>
    <w:qFormat/>
    <w:rsid w:val="00685B4E"/>
    <w:pPr>
      <w:numPr>
        <w:numId w:val="6"/>
      </w:numPr>
      <w:spacing w:before="0" w:line="276" w:lineRule="auto"/>
    </w:pPr>
  </w:style>
  <w:style w:type="character" w:styleId="Forte">
    <w:name w:val="Strong"/>
    <w:basedOn w:val="Fontepargpadro"/>
    <w:uiPriority w:val="22"/>
    <w:semiHidden/>
    <w:qFormat/>
    <w:rsid w:val="00BA31C4"/>
    <w:rPr>
      <w:b/>
      <w:bCs/>
    </w:rPr>
  </w:style>
  <w:style w:type="character" w:customStyle="1" w:styleId="Negrito">
    <w:name w:val="Negrito"/>
    <w:uiPriority w:val="1"/>
    <w:semiHidden/>
    <w:qFormat/>
    <w:rsid w:val="00BA31C4"/>
    <w:rPr>
      <w:b/>
      <w:bCs/>
    </w:rPr>
  </w:style>
  <w:style w:type="paragraph" w:styleId="Commarcadores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Ttulodogrfico1">
    <w:name w:val="Título do gráfico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ogrfico2">
    <w:name w:val="Título do gráfico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ogrfico3">
    <w:name w:val="Título do gráfico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ogrfico4">
    <w:name w:val="Título do gráfico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Marcadordegrfico">
    <w:name w:val="Marcador de gráfico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2">
    <w:name w:val="Marcador de gráfico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3">
    <w:name w:val="Marcador de gráfico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4">
    <w:name w:val="Marcador de gráfico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tabelagrande">
    <w:name w:val="Texto de tabela grand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Numerada2">
    <w:name w:val="List Number 2"/>
    <w:basedOn w:val="Normal"/>
    <w:uiPriority w:val="99"/>
    <w:qFormat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aixadeseleo">
    <w:name w:val="Caixa de seleção"/>
    <w:basedOn w:val="Normal"/>
    <w:qFormat/>
    <w:rsid w:val="00A67285"/>
    <w:pPr>
      <w:spacing w:before="0" w:after="0"/>
    </w:pPr>
  </w:style>
  <w:style w:type="paragraph" w:customStyle="1" w:styleId="Cabealho1">
    <w:name w:val="Cabeçalho 1"/>
    <w:basedOn w:val="Normal"/>
    <w:next w:val="Normal"/>
    <w:link w:val="Caracteresdecabealho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eresdecabealho1">
    <w:name w:val="Caracteres de cabeçalho 1"/>
    <w:basedOn w:val="Fontepargpadro"/>
    <w:link w:val="Cabealho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%20Heleno\AppData\Roaming\Microsoft\Templates\Lista%20de%20verifica&#231;&#227;o%20de%20inicializa&#231;&#227;o%20de%20pequenas%20empresas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56B8B7D551A4F898E178A5860F03B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98C33F3-5F4D-4B41-B9B5-AC8D75FDC209}"/>
      </w:docPartPr>
      <w:docPartBody>
        <w:p w:rsidR="006C554F" w:rsidRDefault="00EA44C1">
          <w:pPr>
            <w:pStyle w:val="E56B8B7D551A4F898E178A5860F03B35"/>
          </w:pPr>
          <w:r w:rsidRPr="005E69E8">
            <w:rPr>
              <w:noProof/>
              <w:lang w:bidi="pt-BR"/>
            </w:rPr>
            <w:t>AGÊNCIA DE ESCRITÓRIO</w:t>
          </w:r>
        </w:p>
      </w:docPartBody>
    </w:docPart>
    <w:docPart>
      <w:docPartPr>
        <w:name w:val="10BA5B847D454248A1D317CBBAAF5E0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6B9931C-BB27-4C6E-8A3A-FE24FF378990}"/>
      </w:docPartPr>
      <w:docPartBody>
        <w:p w:rsidR="006C554F" w:rsidRDefault="00EA44C1">
          <w:pPr>
            <w:pStyle w:val="10BA5B847D454248A1D317CBBAAF5E07"/>
          </w:pPr>
          <w:r w:rsidRPr="005E69E8">
            <w:rPr>
              <w:noProof/>
              <w:lang w:bidi="pt-BR"/>
            </w:rPr>
            <w:t>Deixe a imprensa local ou regional saber do lançamento de sua empresa.</w:t>
          </w:r>
        </w:p>
      </w:docPartBody>
    </w:docPart>
    <w:docPart>
      <w:docPartPr>
        <w:name w:val="B49E222606584A8B96DA67327D2E27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E402C78-11B3-4C26-9AFB-640F2FDCC124}"/>
      </w:docPartPr>
      <w:docPartBody>
        <w:p w:rsidR="006C554F" w:rsidRDefault="006772AF" w:rsidP="006772AF">
          <w:pPr>
            <w:pStyle w:val="B49E222606584A8B96DA67327D2E272A"/>
          </w:pPr>
          <w:r w:rsidRPr="005E69E8">
            <w:rPr>
              <w:noProof/>
              <w:lang w:bidi="pt-BR"/>
            </w:rPr>
            <w:t>Registre um nome de domínio e os perfis de mídia social seguros para a empresa.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2AF"/>
    <w:rsid w:val="00324667"/>
    <w:rsid w:val="006772AF"/>
    <w:rsid w:val="006C554F"/>
    <w:rsid w:val="00C7449B"/>
    <w:rsid w:val="00EA44C1"/>
    <w:rsid w:val="00F2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56B8B7D551A4F898E178A5860F03B35">
    <w:name w:val="E56B8B7D551A4F898E178A5860F03B35"/>
  </w:style>
  <w:style w:type="paragraph" w:customStyle="1" w:styleId="10BA5B847D454248A1D317CBBAAF5E07">
    <w:name w:val="10BA5B847D454248A1D317CBBAAF5E07"/>
  </w:style>
  <w:style w:type="paragraph" w:customStyle="1" w:styleId="B49E222606584A8B96DA67327D2E272A">
    <w:name w:val="B49E222606584A8B96DA67327D2E272A"/>
    <w:rsid w:val="006772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9DB093-BDCB-4593-9500-806CB01296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verificação de inicialização de pequenas empresas </Template>
  <TotalTime>0</TotalTime>
  <Pages>5</Pages>
  <Words>691</Words>
  <Characters>3735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TESTE DE CONHECIMENTO E LÓGICA</vt:lpstr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 DE CONHECIMENTO E LÓGICA</dc:title>
  <dc:subject/>
  <dc:creator/>
  <cp:keywords/>
  <dc:description/>
  <cp:lastModifiedBy/>
  <cp:revision>1</cp:revision>
  <dcterms:created xsi:type="dcterms:W3CDTF">2020-03-21T01:50:00Z</dcterms:created>
  <dcterms:modified xsi:type="dcterms:W3CDTF">2021-04-26T15:01:00Z</dcterms:modified>
  <cp:contentStatus>Everis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